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E5B4C" w14:textId="77777777" w:rsidR="0063177B" w:rsidRPr="00B3548B" w:rsidRDefault="0063177B" w:rsidP="0063177B">
      <w:pPr>
        <w:ind w:firstLine="480"/>
        <w:rPr>
          <w:sz w:val="24"/>
          <w:szCs w:val="24"/>
        </w:rPr>
      </w:pPr>
      <w:bookmarkStart w:id="0" w:name="_Hlk160386208"/>
      <w:r w:rsidRPr="00B3548B">
        <w:rPr>
          <w:rFonts w:hint="eastAsia"/>
          <w:bCs/>
          <w:sz w:val="24"/>
          <w:szCs w:val="24"/>
        </w:rPr>
        <w:t>韩先超老师k8s高薪架构师课程CKA和CKS精品班正在招生中，精品班课程提供</w:t>
      </w:r>
      <w:r>
        <w:rPr>
          <w:rFonts w:hint="eastAsia"/>
          <w:bCs/>
          <w:sz w:val="24"/>
          <w:szCs w:val="24"/>
        </w:rPr>
        <w:t>技术+</w:t>
      </w:r>
      <w:r w:rsidRPr="00B3548B">
        <w:rPr>
          <w:rFonts w:hint="eastAsia"/>
          <w:bCs/>
          <w:sz w:val="24"/>
          <w:szCs w:val="24"/>
        </w:rPr>
        <w:t>简历+面试指导+岗位内推，采用直播+录播模式进行全方位讲解。</w:t>
      </w:r>
      <w:r>
        <w:rPr>
          <w:rFonts w:hint="eastAsia"/>
          <w:bCs/>
          <w:sz w:val="24"/>
          <w:szCs w:val="24"/>
        </w:rPr>
        <w:t>精品班包含国企真实项，除了k</w:t>
      </w:r>
      <w:r>
        <w:rPr>
          <w:bCs/>
          <w:sz w:val="24"/>
          <w:szCs w:val="24"/>
        </w:rPr>
        <w:t>8s</w:t>
      </w:r>
      <w:r>
        <w:rPr>
          <w:rFonts w:hint="eastAsia"/>
          <w:bCs/>
          <w:sz w:val="24"/>
          <w:szCs w:val="24"/>
        </w:rPr>
        <w:t>技术外，还包含安全渗透、go开发k</w:t>
      </w:r>
      <w:r>
        <w:rPr>
          <w:bCs/>
          <w:sz w:val="24"/>
          <w:szCs w:val="24"/>
        </w:rPr>
        <w:t>8s</w:t>
      </w:r>
      <w:r>
        <w:rPr>
          <w:rFonts w:hint="eastAsia"/>
          <w:bCs/>
          <w:sz w:val="24"/>
          <w:szCs w:val="24"/>
        </w:rPr>
        <w:t>管理平台等</w:t>
      </w:r>
    </w:p>
    <w:p w14:paraId="4D412808" w14:textId="77777777" w:rsidR="0063177B" w:rsidRPr="00AC2031" w:rsidRDefault="0063177B" w:rsidP="0063177B">
      <w:pPr>
        <w:ind w:firstLine="480"/>
        <w:rPr>
          <w:color w:val="0563C1" w:themeColor="hyperlink"/>
          <w:sz w:val="24"/>
          <w:szCs w:val="24"/>
          <w:u w:val="single"/>
        </w:rPr>
      </w:pPr>
      <w:r w:rsidRPr="00B3548B">
        <w:rPr>
          <w:rFonts w:hint="eastAsia"/>
          <w:bCs/>
          <w:sz w:val="24"/>
          <w:szCs w:val="24"/>
        </w:rPr>
        <w:t>精品班课程详细地址：</w:t>
      </w:r>
      <w:hyperlink r:id="rId7" w:history="1">
        <w:r w:rsidRPr="00B3548B">
          <w:rPr>
            <w:rStyle w:val="a9"/>
            <w:rFonts w:hint="eastAsia"/>
            <w:sz w:val="24"/>
            <w:szCs w:val="24"/>
          </w:rPr>
          <w:t>https://edu.51cto.com/surl=VSmCT1</w:t>
        </w:r>
      </w:hyperlink>
    </w:p>
    <w:p w14:paraId="57A9A84D" w14:textId="77777777" w:rsidR="0063177B" w:rsidRPr="00262578" w:rsidRDefault="0063177B" w:rsidP="0063177B">
      <w:pPr>
        <w:spacing w:before="81"/>
        <w:ind w:firstLine="360"/>
        <w:rPr>
          <w:rFonts w:hAnsi="微软雅黑" w:cs="宋体"/>
          <w:b w:val="0"/>
          <w:szCs w:val="18"/>
        </w:rPr>
      </w:pPr>
    </w:p>
    <w:p w14:paraId="22AA734E" w14:textId="77777777" w:rsidR="0063177B" w:rsidRDefault="0063177B" w:rsidP="0063177B">
      <w:pPr>
        <w:spacing w:before="81"/>
        <w:ind w:firstLine="360"/>
        <w:rPr>
          <w:rFonts w:hAnsi="微软雅黑" w:cs="宋体"/>
          <w:b w:val="0"/>
          <w:szCs w:val="18"/>
        </w:rPr>
      </w:pPr>
    </w:p>
    <w:p w14:paraId="00164F4E" w14:textId="77777777" w:rsidR="0063177B" w:rsidRPr="0063566A" w:rsidRDefault="0063177B" w:rsidP="0063177B">
      <w:pPr>
        <w:spacing w:before="81"/>
        <w:ind w:firstLine="360"/>
        <w:rPr>
          <w:rFonts w:hAnsi="微软雅黑" w:cs="宋体"/>
          <w:szCs w:val="18"/>
        </w:rPr>
      </w:pPr>
      <w:r w:rsidRPr="0063566A">
        <w:rPr>
          <w:rFonts w:hAnsi="微软雅黑" w:cs="宋体" w:hint="eastAsia"/>
          <w:szCs w:val="18"/>
        </w:rPr>
        <w:t>一、韩老师5</w:t>
      </w:r>
      <w:r w:rsidRPr="0063566A">
        <w:rPr>
          <w:rFonts w:hAnsi="微软雅黑" w:cs="宋体"/>
          <w:szCs w:val="18"/>
        </w:rPr>
        <w:t>1</w:t>
      </w:r>
      <w:r w:rsidRPr="0063566A">
        <w:rPr>
          <w:rFonts w:hAnsi="微软雅黑" w:cs="宋体" w:hint="eastAsia"/>
          <w:szCs w:val="18"/>
        </w:rPr>
        <w:t>CTO平台视频号地址（定期发布免费技术视频，随时观看）：</w:t>
      </w:r>
    </w:p>
    <w:p w14:paraId="72ED2040" w14:textId="77777777" w:rsidR="0063177B" w:rsidRPr="0063566A" w:rsidRDefault="0063177B" w:rsidP="0063177B">
      <w:pPr>
        <w:pStyle w:val="af0"/>
        <w:ind w:firstLine="360"/>
        <w:rPr>
          <w:rStyle w:val="a9"/>
          <w:rFonts w:hAnsi="微软雅黑"/>
          <w:szCs w:val="18"/>
        </w:rPr>
      </w:pPr>
      <w:hyperlink r:id="rId8" w:history="1">
        <w:r w:rsidRPr="0063566A">
          <w:rPr>
            <w:rStyle w:val="a9"/>
            <w:rFonts w:hAnsi="微软雅黑"/>
            <w:szCs w:val="18"/>
          </w:rPr>
          <w:t>https://edu.51cto.com/lecturer/12964849-b6.html</w:t>
        </w:r>
      </w:hyperlink>
    </w:p>
    <w:p w14:paraId="0DFB2AF2" w14:textId="77777777" w:rsidR="0063177B" w:rsidRPr="0063566A" w:rsidRDefault="0063177B" w:rsidP="0063177B">
      <w:pPr>
        <w:spacing w:before="81"/>
        <w:ind w:firstLine="360"/>
        <w:rPr>
          <w:rFonts w:hAnsi="微软雅黑" w:cs="宋体"/>
          <w:szCs w:val="18"/>
        </w:rPr>
      </w:pPr>
    </w:p>
    <w:p w14:paraId="77AB3232" w14:textId="77777777" w:rsidR="0063177B" w:rsidRPr="0063566A" w:rsidRDefault="0063177B" w:rsidP="0063177B">
      <w:pPr>
        <w:spacing w:before="75"/>
        <w:ind w:firstLine="360"/>
        <w:rPr>
          <w:rFonts w:hAnsi="微软雅黑"/>
          <w:szCs w:val="18"/>
        </w:rPr>
      </w:pPr>
      <w:r w:rsidRPr="0063566A">
        <w:rPr>
          <w:rFonts w:hAnsi="微软雅黑" w:hint="eastAsia"/>
          <w:szCs w:val="18"/>
        </w:rPr>
        <w:t>二、韩先超老师微信公众号，定期发布技术类文章（运维、开发、测试、DBA、网络、渗透安全、K</w:t>
      </w:r>
      <w:r w:rsidRPr="0063566A">
        <w:rPr>
          <w:rFonts w:hAnsi="微软雅黑"/>
          <w:szCs w:val="18"/>
        </w:rPr>
        <w:t>8S</w:t>
      </w:r>
      <w:r w:rsidRPr="0063566A">
        <w:rPr>
          <w:rFonts w:hAnsi="微软雅黑" w:hint="eastAsia"/>
          <w:szCs w:val="18"/>
        </w:rPr>
        <w:t>等均有）</w:t>
      </w:r>
    </w:p>
    <w:p w14:paraId="7DB18F69" w14:textId="77777777" w:rsidR="0063177B" w:rsidRPr="0063566A" w:rsidRDefault="0063177B" w:rsidP="0063177B">
      <w:pPr>
        <w:spacing w:before="75"/>
        <w:ind w:firstLine="360"/>
        <w:rPr>
          <w:rFonts w:hAnsi="微软雅黑"/>
          <w:szCs w:val="18"/>
        </w:rPr>
      </w:pPr>
      <w:r w:rsidRPr="0063566A">
        <w:rPr>
          <w:rFonts w:hAnsi="微软雅黑"/>
          <w:noProof/>
          <w:szCs w:val="18"/>
        </w:rPr>
        <w:drawing>
          <wp:inline distT="0" distB="0" distL="0" distR="0" wp14:anchorId="52C72DFA" wp14:editId="3E3B9F3F">
            <wp:extent cx="873760" cy="873760"/>
            <wp:effectExtent l="0" t="0" r="2540" b="2540"/>
            <wp:docPr id="6544335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6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7BB0A" w14:textId="77777777" w:rsidR="0063177B" w:rsidRPr="0063566A" w:rsidRDefault="0063177B" w:rsidP="0063177B">
      <w:pPr>
        <w:pStyle w:val="af0"/>
        <w:ind w:firstLine="360"/>
        <w:rPr>
          <w:rFonts w:hAnsi="微软雅黑"/>
          <w:szCs w:val="18"/>
        </w:rPr>
      </w:pPr>
      <w:r w:rsidRPr="0063566A">
        <w:rPr>
          <w:rFonts w:hAnsi="微软雅黑" w:hint="eastAsia"/>
          <w:szCs w:val="18"/>
        </w:rPr>
        <w:t>三、韩老师gitee地址，会更新一些k8s、云原生等项目：</w:t>
      </w:r>
    </w:p>
    <w:p w14:paraId="322F26E8" w14:textId="77777777" w:rsidR="0063177B" w:rsidRPr="0063566A" w:rsidRDefault="0063177B" w:rsidP="0063177B">
      <w:pPr>
        <w:pStyle w:val="af0"/>
        <w:ind w:firstLine="360"/>
        <w:rPr>
          <w:rStyle w:val="a9"/>
          <w:rFonts w:hAnsi="微软雅黑"/>
          <w:szCs w:val="18"/>
        </w:rPr>
      </w:pPr>
      <w:hyperlink r:id="rId10" w:history="1">
        <w:r w:rsidRPr="0063566A">
          <w:rPr>
            <w:rStyle w:val="a9"/>
            <w:rFonts w:hAnsi="微软雅黑" w:hint="eastAsia"/>
            <w:szCs w:val="18"/>
          </w:rPr>
          <w:t>https://gitee.com/hanxianchao66</w:t>
        </w:r>
      </w:hyperlink>
    </w:p>
    <w:p w14:paraId="55F45591" w14:textId="77777777" w:rsidR="0063177B" w:rsidRPr="0063566A" w:rsidRDefault="0063177B" w:rsidP="0063177B">
      <w:pPr>
        <w:pStyle w:val="af0"/>
        <w:ind w:firstLine="360"/>
        <w:rPr>
          <w:rFonts w:hAnsi="微软雅黑"/>
          <w:szCs w:val="18"/>
        </w:rPr>
      </w:pPr>
    </w:p>
    <w:p w14:paraId="198379DD" w14:textId="77777777" w:rsidR="0063177B" w:rsidRPr="0063566A" w:rsidRDefault="0063177B" w:rsidP="0063177B">
      <w:pPr>
        <w:pStyle w:val="af0"/>
        <w:ind w:firstLine="360"/>
        <w:rPr>
          <w:rFonts w:hAnsi="微软雅黑"/>
          <w:szCs w:val="18"/>
        </w:rPr>
      </w:pPr>
      <w:r w:rsidRPr="0063566A">
        <w:rPr>
          <w:rFonts w:hAnsi="微软雅黑" w:hint="eastAsia"/>
          <w:szCs w:val="18"/>
        </w:rPr>
        <w:t>四、韩先超老师微信：</w:t>
      </w:r>
    </w:p>
    <w:p w14:paraId="63E6D31F" w14:textId="77777777" w:rsidR="0063177B" w:rsidRPr="0063566A" w:rsidRDefault="0063177B" w:rsidP="0063177B">
      <w:pPr>
        <w:pStyle w:val="af0"/>
        <w:ind w:firstLine="360"/>
        <w:rPr>
          <w:rFonts w:hAnsi="微软雅黑"/>
          <w:szCs w:val="18"/>
        </w:rPr>
      </w:pPr>
      <w:r w:rsidRPr="0063566A">
        <w:rPr>
          <w:rFonts w:hAnsi="微软雅黑" w:hint="eastAsia"/>
          <w:szCs w:val="18"/>
        </w:rPr>
        <w:t>luckylucky421302</w:t>
      </w:r>
    </w:p>
    <w:p w14:paraId="293E432D" w14:textId="77777777" w:rsidR="0063177B" w:rsidRPr="0063566A" w:rsidRDefault="0063177B" w:rsidP="0063177B">
      <w:pPr>
        <w:pStyle w:val="af0"/>
        <w:ind w:firstLine="360"/>
        <w:rPr>
          <w:rFonts w:hAnsi="微软雅黑"/>
          <w:szCs w:val="18"/>
        </w:rPr>
      </w:pPr>
      <w:r w:rsidRPr="0063566A">
        <w:rPr>
          <w:rFonts w:hAnsi="微软雅黑" w:hint="eastAsia"/>
          <w:szCs w:val="18"/>
        </w:rPr>
        <w:t>或者扫描下方二维码添加：</w:t>
      </w:r>
    </w:p>
    <w:p w14:paraId="54A3D2F0" w14:textId="77777777" w:rsidR="0063177B" w:rsidRPr="0063566A" w:rsidRDefault="0063177B" w:rsidP="0063177B">
      <w:pPr>
        <w:pStyle w:val="af0"/>
        <w:ind w:firstLine="360"/>
        <w:rPr>
          <w:rFonts w:hAnsi="微软雅黑"/>
          <w:szCs w:val="18"/>
        </w:rPr>
      </w:pPr>
      <w:r w:rsidRPr="0063566A">
        <w:rPr>
          <w:rFonts w:hAnsi="微软雅黑"/>
          <w:noProof/>
          <w:szCs w:val="18"/>
        </w:rPr>
        <w:drawing>
          <wp:inline distT="0" distB="0" distL="0" distR="0" wp14:anchorId="1058FC0C" wp14:editId="40CA08C3">
            <wp:extent cx="1010920" cy="1369852"/>
            <wp:effectExtent l="0" t="0" r="0" b="1905"/>
            <wp:docPr id="48494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088" cy="137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026DE" w14:textId="77777777" w:rsidR="0063177B" w:rsidRPr="0063566A" w:rsidRDefault="0063177B" w:rsidP="0063177B">
      <w:pPr>
        <w:pStyle w:val="af0"/>
        <w:ind w:firstLine="360"/>
        <w:rPr>
          <w:rFonts w:hAnsi="微软雅黑"/>
          <w:szCs w:val="18"/>
        </w:rPr>
      </w:pPr>
      <w:r w:rsidRPr="0063566A">
        <w:rPr>
          <w:rFonts w:hAnsi="微软雅黑" w:hint="eastAsia"/>
          <w:szCs w:val="18"/>
        </w:rPr>
        <w:t>加微信，备注是k</w:t>
      </w:r>
      <w:r w:rsidRPr="0063566A">
        <w:rPr>
          <w:rFonts w:hAnsi="微软雅黑"/>
          <w:szCs w:val="18"/>
        </w:rPr>
        <w:t>8s</w:t>
      </w:r>
      <w:r w:rsidRPr="0063566A">
        <w:rPr>
          <w:rFonts w:hAnsi="微软雅黑" w:hint="eastAsia"/>
          <w:szCs w:val="18"/>
        </w:rPr>
        <w:t>学员</w:t>
      </w:r>
    </w:p>
    <w:p w14:paraId="513FD8C8" w14:textId="77777777" w:rsidR="0063177B" w:rsidRPr="0063566A" w:rsidRDefault="0063177B" w:rsidP="0063177B">
      <w:pPr>
        <w:spacing w:before="81"/>
        <w:ind w:firstLine="360"/>
        <w:rPr>
          <w:rFonts w:hAnsi="微软雅黑"/>
          <w:szCs w:val="18"/>
        </w:rPr>
      </w:pPr>
    </w:p>
    <w:p w14:paraId="196C4B19" w14:textId="77777777" w:rsidR="0063177B" w:rsidRPr="0063566A" w:rsidRDefault="0063177B" w:rsidP="0063177B">
      <w:pPr>
        <w:spacing w:before="81"/>
        <w:ind w:firstLine="360"/>
        <w:rPr>
          <w:rFonts w:hAnsi="微软雅黑"/>
          <w:szCs w:val="18"/>
        </w:rPr>
      </w:pPr>
      <w:r w:rsidRPr="0063566A">
        <w:rPr>
          <w:rFonts w:hAnsi="微软雅黑" w:hint="eastAsia"/>
          <w:szCs w:val="18"/>
        </w:rPr>
        <w:t xml:space="preserve">五、韩老师抖音号：打开抖音搜索 </w:t>
      </w:r>
      <w:r w:rsidRPr="0063566A">
        <w:rPr>
          <w:rFonts w:hAnsi="微软雅黑"/>
          <w:szCs w:val="18"/>
        </w:rPr>
        <w:t xml:space="preserve"> </w:t>
      </w:r>
      <w:r w:rsidRPr="0063566A">
        <w:rPr>
          <w:rFonts w:hAnsi="微软雅黑" w:hint="eastAsia"/>
          <w:szCs w:val="18"/>
        </w:rPr>
        <w:t>hxck8s</w:t>
      </w:r>
      <w:r w:rsidRPr="0063566A">
        <w:rPr>
          <w:rFonts w:hAnsi="微软雅黑"/>
          <w:szCs w:val="18"/>
        </w:rPr>
        <w:t>1</w:t>
      </w:r>
      <w:r w:rsidRPr="0063566A">
        <w:rPr>
          <w:rFonts w:hAnsi="微软雅黑" w:hint="eastAsia"/>
          <w:szCs w:val="18"/>
        </w:rPr>
        <w:t>，抖音定期开直播，发布免费视频，免费分享技术</w:t>
      </w:r>
      <w:r w:rsidRPr="0063566A">
        <w:rPr>
          <w:rFonts w:hAnsi="微软雅黑" w:cs="宋体" w:hint="eastAsia"/>
          <w:szCs w:val="18"/>
        </w:rPr>
        <w:t>：如</w:t>
      </w:r>
      <w:r w:rsidRPr="0063566A">
        <w:rPr>
          <w:rFonts w:hAnsi="微软雅黑" w:cs="宋体" w:hint="eastAsia"/>
          <w:szCs w:val="18"/>
        </w:rPr>
        <w:lastRenderedPageBreak/>
        <w:t>Linux、Docker、K</w:t>
      </w:r>
      <w:r w:rsidRPr="0063566A">
        <w:rPr>
          <w:rFonts w:hAnsi="微软雅黑" w:cs="宋体"/>
          <w:szCs w:val="18"/>
        </w:rPr>
        <w:t>8S</w:t>
      </w:r>
      <w:r w:rsidRPr="0063566A">
        <w:rPr>
          <w:rFonts w:hAnsi="微软雅黑" w:cs="宋体" w:hint="eastAsia"/>
          <w:szCs w:val="18"/>
        </w:rPr>
        <w:t>、DBA、安全渗透、网路等，扫描下方二维码也可以关注：</w:t>
      </w:r>
    </w:p>
    <w:p w14:paraId="6A89BAC6" w14:textId="77777777" w:rsidR="0063177B" w:rsidRPr="0063566A" w:rsidRDefault="0063177B" w:rsidP="0063177B">
      <w:pPr>
        <w:spacing w:before="81"/>
        <w:ind w:firstLine="360"/>
        <w:rPr>
          <w:rFonts w:hAnsi="微软雅黑" w:cs="宋体"/>
          <w:szCs w:val="18"/>
        </w:rPr>
      </w:pPr>
      <w:r w:rsidRPr="0063566A">
        <w:rPr>
          <w:rFonts w:hAnsi="微软雅黑" w:cs="宋体"/>
          <w:noProof/>
          <w:szCs w:val="18"/>
        </w:rPr>
        <w:drawing>
          <wp:inline distT="0" distB="0" distL="0" distR="0" wp14:anchorId="21BF07B8" wp14:editId="3897E061">
            <wp:extent cx="1377537" cy="2056686"/>
            <wp:effectExtent l="0" t="0" r="0" b="1270"/>
            <wp:docPr id="2018420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80" cy="206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0CF1CB7" w14:textId="77777777" w:rsidR="0063177B" w:rsidRPr="0063566A" w:rsidRDefault="0063177B" w:rsidP="0063177B">
      <w:pPr>
        <w:ind w:firstLine="360"/>
        <w:rPr>
          <w:rFonts w:hAnsi="微软雅黑"/>
          <w:szCs w:val="18"/>
        </w:rPr>
      </w:pPr>
    </w:p>
    <w:p w14:paraId="648D69B3" w14:textId="77777777" w:rsidR="0063177B" w:rsidRDefault="0063177B" w:rsidP="0063177B">
      <w:pPr>
        <w:ind w:firstLine="360"/>
        <w:rPr>
          <w:rFonts w:hAnsi="微软雅黑"/>
          <w:b w:val="0"/>
          <w:szCs w:val="18"/>
        </w:rPr>
      </w:pPr>
      <w:r w:rsidRPr="0063566A">
        <w:rPr>
          <w:rFonts w:hAnsi="微软雅黑" w:hint="eastAsia"/>
          <w:szCs w:val="18"/>
        </w:rPr>
        <w:t>六、韩老师是</w:t>
      </w:r>
      <w:r>
        <w:rPr>
          <w:rFonts w:hAnsi="微软雅黑" w:hint="eastAsia"/>
          <w:b w:val="0"/>
          <w:szCs w:val="18"/>
        </w:rPr>
        <w:t>清华大学出版社出版的</w:t>
      </w:r>
      <w:r w:rsidRPr="0063566A">
        <w:rPr>
          <w:rFonts w:hAnsi="微软雅黑" w:hint="eastAsia"/>
          <w:szCs w:val="18"/>
        </w:rPr>
        <w:t>【Kubernetes从入门到DevOps企业应用实战】畅销书的作者，权威专家，京东和抖音等平台均可购买，大家如果平时玩抖音，</w:t>
      </w:r>
      <w:r>
        <w:rPr>
          <w:rFonts w:hAnsi="微软雅黑" w:hint="eastAsia"/>
          <w:b w:val="0"/>
          <w:szCs w:val="18"/>
        </w:rPr>
        <w:t>可以</w:t>
      </w:r>
      <w:r w:rsidRPr="0063566A">
        <w:rPr>
          <w:rFonts w:hAnsi="微软雅黑" w:hint="eastAsia"/>
          <w:szCs w:val="18"/>
        </w:rPr>
        <w:t>通过抖音平台购买，能在抖音</w:t>
      </w:r>
      <w:r>
        <w:rPr>
          <w:rFonts w:hAnsi="微软雅黑" w:hint="eastAsia"/>
          <w:b w:val="0"/>
          <w:szCs w:val="18"/>
        </w:rPr>
        <w:t>视频</w:t>
      </w:r>
      <w:r w:rsidRPr="0063566A">
        <w:rPr>
          <w:rFonts w:hAnsi="微软雅黑" w:hint="eastAsia"/>
          <w:szCs w:val="18"/>
        </w:rPr>
        <w:t>评论区留言交流，如果不玩抖音的，可以在京东平台购买：</w:t>
      </w:r>
    </w:p>
    <w:p w14:paraId="201CF456" w14:textId="77777777" w:rsidR="0063177B" w:rsidRDefault="0063177B" w:rsidP="0063177B">
      <w:pPr>
        <w:ind w:firstLine="360"/>
        <w:rPr>
          <w:rFonts w:hAnsi="微软雅黑"/>
          <w:b w:val="0"/>
          <w:szCs w:val="18"/>
        </w:rPr>
      </w:pPr>
    </w:p>
    <w:p w14:paraId="11D647D5" w14:textId="77777777" w:rsidR="0063177B" w:rsidRPr="0063566A" w:rsidRDefault="0063177B" w:rsidP="0063177B">
      <w:pPr>
        <w:ind w:firstLine="360"/>
        <w:rPr>
          <w:rFonts w:hAnsi="微软雅黑" w:cs="宋体"/>
          <w:szCs w:val="18"/>
        </w:rPr>
      </w:pPr>
      <w:r w:rsidRPr="0063566A">
        <w:rPr>
          <w:rFonts w:hAnsi="微软雅黑" w:cs="宋体" w:hint="eastAsia"/>
          <w:color w:val="FF0000"/>
          <w:szCs w:val="18"/>
        </w:rPr>
        <w:t>购买方式</w:t>
      </w:r>
      <w:r>
        <w:rPr>
          <w:rFonts w:hAnsi="微软雅黑" w:cs="宋体" w:hint="eastAsia"/>
          <w:b w:val="0"/>
          <w:color w:val="FF0000"/>
          <w:szCs w:val="18"/>
        </w:rPr>
        <w:t>一</w:t>
      </w:r>
      <w:r w:rsidRPr="0063566A">
        <w:rPr>
          <w:rFonts w:hAnsi="微软雅黑" w:cs="宋体" w:hint="eastAsia"/>
          <w:color w:val="FF0000"/>
          <w:szCs w:val="18"/>
        </w:rPr>
        <w:t>：</w:t>
      </w:r>
      <w:r w:rsidRPr="0063566A">
        <w:rPr>
          <w:rFonts w:hAnsi="微软雅黑" w:cs="宋体" w:hint="eastAsia"/>
          <w:szCs w:val="18"/>
        </w:rPr>
        <w:t>京东平台购买，打开京东，搜索韩先超，找到自营店购买或者打开链接直接购买-&gt;</w:t>
      </w:r>
      <w:hyperlink r:id="rId13" w:history="1">
        <w:r w:rsidRPr="0063566A">
          <w:rPr>
            <w:rStyle w:val="a9"/>
            <w:rFonts w:hAnsi="微软雅黑" w:cs="宋体" w:hint="eastAsia"/>
            <w:szCs w:val="18"/>
          </w:rPr>
          <w:t>https://item.jd.com/13853531.html</w:t>
        </w:r>
      </w:hyperlink>
    </w:p>
    <w:p w14:paraId="648E7FE2" w14:textId="77777777" w:rsidR="0063177B" w:rsidRPr="0063566A" w:rsidRDefault="0063177B" w:rsidP="0063177B">
      <w:pPr>
        <w:ind w:firstLine="360"/>
        <w:rPr>
          <w:rFonts w:hAnsi="微软雅黑" w:cs="宋体" w:hint="eastAsia"/>
          <w:szCs w:val="18"/>
        </w:rPr>
      </w:pPr>
      <w:r w:rsidRPr="0063566A">
        <w:rPr>
          <w:rFonts w:hAnsi="微软雅黑" w:cs="宋体"/>
          <w:noProof/>
          <w:szCs w:val="18"/>
        </w:rPr>
        <w:drawing>
          <wp:inline distT="0" distB="0" distL="0" distR="0" wp14:anchorId="3587CE78" wp14:editId="36089448">
            <wp:extent cx="2610619" cy="2111188"/>
            <wp:effectExtent l="0" t="0" r="0" b="0"/>
            <wp:docPr id="470889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811783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63" cy="2115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CE235" w14:textId="77777777" w:rsidR="0063177B" w:rsidRPr="0063566A" w:rsidRDefault="0063177B" w:rsidP="0063177B">
      <w:pPr>
        <w:ind w:firstLine="360"/>
        <w:rPr>
          <w:rFonts w:hAnsi="微软雅黑" w:hint="eastAsia"/>
          <w:szCs w:val="18"/>
        </w:rPr>
      </w:pPr>
    </w:p>
    <w:p w14:paraId="540EF4AD" w14:textId="77777777" w:rsidR="0063177B" w:rsidRDefault="0063177B" w:rsidP="0063177B">
      <w:pPr>
        <w:spacing w:before="81"/>
        <w:ind w:left="120" w:firstLine="360"/>
        <w:rPr>
          <w:rFonts w:hAnsi="微软雅黑"/>
          <w:b w:val="0"/>
          <w:szCs w:val="18"/>
        </w:rPr>
      </w:pPr>
      <w:r w:rsidRPr="0063566A">
        <w:rPr>
          <w:rFonts w:hAnsi="微软雅黑" w:hint="eastAsia"/>
          <w:color w:val="FF0000"/>
          <w:szCs w:val="18"/>
        </w:rPr>
        <w:t>购买方式</w:t>
      </w:r>
      <w:r>
        <w:rPr>
          <w:rFonts w:hAnsi="微软雅黑" w:hint="eastAsia"/>
          <w:b w:val="0"/>
          <w:color w:val="FF0000"/>
          <w:szCs w:val="18"/>
        </w:rPr>
        <w:t>二</w:t>
      </w:r>
      <w:r w:rsidRPr="0063566A">
        <w:rPr>
          <w:rFonts w:hAnsi="微软雅黑" w:hint="eastAsia"/>
          <w:color w:val="FF0000"/>
          <w:szCs w:val="18"/>
        </w:rPr>
        <w:t>：</w:t>
      </w:r>
      <w:r w:rsidRPr="0063566A">
        <w:rPr>
          <w:rFonts w:hAnsi="微软雅黑" w:hint="eastAsia"/>
          <w:szCs w:val="18"/>
        </w:rPr>
        <w:t>通过抖音平台可购买，打开抖音，搜索抖音号：hxck8s，关注之后进到商品橱窗即可购买。</w:t>
      </w:r>
    </w:p>
    <w:p w14:paraId="5CCD807D" w14:textId="77777777" w:rsidR="0063177B" w:rsidRPr="0063566A" w:rsidRDefault="0063177B" w:rsidP="0063177B">
      <w:pPr>
        <w:spacing w:before="81"/>
        <w:ind w:left="120" w:firstLine="360"/>
        <w:rPr>
          <w:rFonts w:hAnsi="微软雅黑" w:hint="eastAsia"/>
          <w:szCs w:val="18"/>
        </w:rPr>
      </w:pPr>
      <w:r>
        <w:rPr>
          <w:noProof/>
        </w:rPr>
        <w:drawing>
          <wp:inline distT="0" distB="0" distL="0" distR="0" wp14:anchorId="022D5AF6" wp14:editId="210749D0">
            <wp:extent cx="2393576" cy="1629626"/>
            <wp:effectExtent l="0" t="0" r="0" b="0"/>
            <wp:docPr id="457265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65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3376" cy="163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9085" w14:textId="77777777" w:rsidR="00B47B5E" w:rsidRPr="004B4B05" w:rsidRDefault="00B47B5E" w:rsidP="00B54F00">
      <w:pPr>
        <w:ind w:firstLine="360"/>
        <w:rPr>
          <w:rFonts w:ascii="宋体" w:eastAsia="宋体" w:hAnsi="宋体"/>
          <w:b w:val="0"/>
          <w:bCs/>
          <w:szCs w:val="21"/>
        </w:rPr>
      </w:pPr>
    </w:p>
    <w:p w14:paraId="49068172" w14:textId="77777777" w:rsidR="00B54F00" w:rsidRDefault="00B54F00" w:rsidP="00BE57AD">
      <w:pPr>
        <w:ind w:leftChars="50" w:left="90" w:firstLine="361"/>
        <w:rPr>
          <w:rFonts w:ascii="宋体" w:eastAsia="宋体" w:hAnsi="宋体"/>
          <w:bCs/>
          <w:szCs w:val="18"/>
        </w:rPr>
      </w:pPr>
    </w:p>
    <w:p w14:paraId="7FA1B72E" w14:textId="1B2DD9BA" w:rsidR="00BE57AD" w:rsidRPr="00A85214" w:rsidRDefault="00BE57AD" w:rsidP="0003560C">
      <w:pPr>
        <w:ind w:leftChars="50" w:left="90" w:firstLineChars="300" w:firstLine="542"/>
        <w:rPr>
          <w:rFonts w:ascii="宋体" w:eastAsia="宋体" w:hAnsi="宋体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podSubnet</w:t>
      </w:r>
      <w:r w:rsidRPr="00A85214">
        <w:rPr>
          <w:rFonts w:ascii="宋体" w:eastAsia="宋体" w:hAnsi="宋体" w:hint="eastAsia"/>
          <w:bCs/>
          <w:szCs w:val="18"/>
        </w:rPr>
        <w:t>（pod网段）</w:t>
      </w:r>
      <w:r w:rsidRPr="00A85214">
        <w:rPr>
          <w:rFonts w:ascii="宋体" w:eastAsia="宋体" w:hAnsi="宋体"/>
          <w:bCs/>
          <w:szCs w:val="18"/>
        </w:rPr>
        <w:t xml:space="preserve"> 10.244.0.0/16</w:t>
      </w:r>
    </w:p>
    <w:p w14:paraId="34ABE4D5" w14:textId="70300592" w:rsidR="00BE57AD" w:rsidRPr="00A85214" w:rsidRDefault="00BE57AD" w:rsidP="00BE57AD">
      <w:pPr>
        <w:ind w:leftChars="50" w:left="90" w:firstLine="361"/>
        <w:rPr>
          <w:rFonts w:ascii="宋体" w:eastAsia="宋体" w:hAnsi="宋体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 xml:space="preserve">  serviceSubnet</w:t>
      </w:r>
      <w:r w:rsidRPr="00A85214">
        <w:rPr>
          <w:rFonts w:ascii="宋体" w:eastAsia="宋体" w:hAnsi="宋体" w:hint="eastAsia"/>
          <w:bCs/>
          <w:szCs w:val="18"/>
        </w:rPr>
        <w:t>（service网段）</w:t>
      </w:r>
      <w:r w:rsidRPr="00A85214">
        <w:rPr>
          <w:rFonts w:ascii="宋体" w:eastAsia="宋体" w:hAnsi="宋体"/>
          <w:bCs/>
          <w:szCs w:val="18"/>
        </w:rPr>
        <w:t>: 10.10.0.0/16</w:t>
      </w:r>
    </w:p>
    <w:p w14:paraId="7BEF8163" w14:textId="77777777" w:rsidR="00BE57AD" w:rsidRPr="00A85214" w:rsidRDefault="00BE57AD" w:rsidP="00037F5B">
      <w:pPr>
        <w:ind w:leftChars="50" w:left="90" w:firstLine="361"/>
        <w:rPr>
          <w:rFonts w:ascii="宋体" w:eastAsia="宋体" w:hAnsi="宋体"/>
          <w:bCs/>
          <w:szCs w:val="18"/>
        </w:rPr>
      </w:pPr>
    </w:p>
    <w:p w14:paraId="57BFEEC2" w14:textId="41768C41" w:rsidR="00037F5B" w:rsidRPr="00A85214" w:rsidRDefault="00037F5B" w:rsidP="00037F5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实验环境规划：</w:t>
      </w:r>
    </w:p>
    <w:p w14:paraId="79375DBE" w14:textId="77777777" w:rsidR="00037F5B" w:rsidRPr="00A85214" w:rsidRDefault="00037F5B" w:rsidP="00037F5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操作系统：centos</w:t>
      </w:r>
      <w:r w:rsidRPr="00A85214">
        <w:rPr>
          <w:rFonts w:ascii="宋体" w:eastAsia="宋体" w:hAnsi="宋体"/>
          <w:bCs/>
          <w:szCs w:val="18"/>
        </w:rPr>
        <w:t>7.6</w:t>
      </w:r>
    </w:p>
    <w:p w14:paraId="5C1436FC" w14:textId="77777777" w:rsidR="00037F5B" w:rsidRPr="00A85214" w:rsidRDefault="00037F5B" w:rsidP="00037F5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配置：</w:t>
      </w:r>
      <w:r w:rsidRPr="00A85214">
        <w:rPr>
          <w:rFonts w:ascii="宋体" w:eastAsia="宋体" w:hAnsi="宋体"/>
          <w:bCs/>
          <w:szCs w:val="18"/>
        </w:rPr>
        <w:t xml:space="preserve"> 4Gib</w:t>
      </w:r>
      <w:r w:rsidRPr="00A85214">
        <w:rPr>
          <w:rFonts w:ascii="宋体" w:eastAsia="宋体" w:hAnsi="宋体" w:hint="eastAsia"/>
          <w:bCs/>
          <w:szCs w:val="18"/>
        </w:rPr>
        <w:t>内存/</w:t>
      </w:r>
      <w:r w:rsidRPr="00A85214">
        <w:rPr>
          <w:rFonts w:ascii="宋体" w:eastAsia="宋体" w:hAnsi="宋体"/>
          <w:bCs/>
          <w:szCs w:val="18"/>
        </w:rPr>
        <w:t>6</w:t>
      </w:r>
      <w:r w:rsidRPr="00A85214">
        <w:rPr>
          <w:rFonts w:ascii="宋体" w:eastAsia="宋体" w:hAnsi="宋体" w:hint="eastAsia"/>
          <w:bCs/>
          <w:szCs w:val="18"/>
        </w:rPr>
        <w:t>vCPU</w:t>
      </w:r>
      <w:r w:rsidRPr="00A85214">
        <w:rPr>
          <w:rFonts w:ascii="宋体" w:eastAsia="宋体" w:hAnsi="宋体"/>
          <w:bCs/>
          <w:szCs w:val="18"/>
        </w:rPr>
        <w:t>/100G</w:t>
      </w:r>
      <w:r w:rsidRPr="00A85214">
        <w:rPr>
          <w:rFonts w:ascii="宋体" w:eastAsia="宋体" w:hAnsi="宋体" w:hint="eastAsia"/>
          <w:bCs/>
          <w:szCs w:val="18"/>
        </w:rPr>
        <w:t>硬盘</w:t>
      </w:r>
    </w:p>
    <w:p w14:paraId="0E8E5038" w14:textId="77777777" w:rsidR="00037F5B" w:rsidRPr="00A85214" w:rsidRDefault="00037F5B" w:rsidP="00037F5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网络：NAT</w:t>
      </w:r>
    </w:p>
    <w:p w14:paraId="04A832B0" w14:textId="77777777" w:rsidR="00037F5B" w:rsidRPr="00A85214" w:rsidRDefault="00037F5B" w:rsidP="00037F5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开启虚拟机的虚拟化：</w:t>
      </w:r>
    </w:p>
    <w:p w14:paraId="43AD4235" w14:textId="77777777" w:rsidR="00037F5B" w:rsidRPr="00A85214" w:rsidRDefault="00037F5B" w:rsidP="00037F5B">
      <w:pPr>
        <w:ind w:leftChars="50" w:left="90" w:firstLine="360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 w:val="0"/>
          <w:bCs/>
          <w:noProof/>
          <w:szCs w:val="18"/>
        </w:rPr>
        <w:drawing>
          <wp:inline distT="0" distB="0" distL="0" distR="0" wp14:anchorId="49D2F996" wp14:editId="3DBDD3F9">
            <wp:extent cx="3817620" cy="179942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1513" cy="181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D4E7" w14:textId="77777777" w:rsidR="00037F5B" w:rsidRPr="00A85214" w:rsidRDefault="00037F5B" w:rsidP="00037F5B">
      <w:pPr>
        <w:ind w:leftChars="50" w:left="90" w:firstLine="360"/>
        <w:rPr>
          <w:rFonts w:ascii="宋体" w:eastAsia="宋体" w:hAnsi="宋体"/>
          <w:b w:val="0"/>
          <w:bCs/>
          <w:szCs w:val="18"/>
        </w:rPr>
      </w:pPr>
    </w:p>
    <w:p w14:paraId="54E1801A" w14:textId="77777777" w:rsidR="00037F5B" w:rsidRPr="00A85214" w:rsidRDefault="00037F5B" w:rsidP="00037F5B">
      <w:pPr>
        <w:ind w:leftChars="50" w:left="90" w:firstLine="360"/>
        <w:rPr>
          <w:rFonts w:ascii="宋体" w:eastAsia="宋体" w:hAnsi="宋体"/>
          <w:b w:val="0"/>
          <w:bCs/>
          <w:szCs w:val="18"/>
        </w:rPr>
      </w:pPr>
    </w:p>
    <w:p w14:paraId="77D88E2B" w14:textId="20CB436F" w:rsidR="00037F5B" w:rsidRPr="00A85214" w:rsidRDefault="00A34393" w:rsidP="00037F5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noProof/>
          <w:szCs w:val="18"/>
        </w:rPr>
        <w:drawing>
          <wp:inline distT="0" distB="0" distL="0" distR="0" wp14:anchorId="30E6CBE5" wp14:editId="07E4F85E">
            <wp:extent cx="5274310" cy="1782445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3377" w14:textId="5889A219" w:rsidR="0073215B" w:rsidRPr="00A85214" w:rsidRDefault="0073215B" w:rsidP="00D07969">
      <w:pPr>
        <w:ind w:firstLineChars="0" w:firstLine="0"/>
        <w:rPr>
          <w:rFonts w:ascii="宋体" w:eastAsia="宋体" w:hAnsi="宋体"/>
          <w:color w:val="FF0000"/>
          <w:szCs w:val="18"/>
        </w:rPr>
      </w:pPr>
    </w:p>
    <w:p w14:paraId="08137609" w14:textId="77777777" w:rsidR="006A167A" w:rsidRPr="00A85214" w:rsidRDefault="006A167A" w:rsidP="006A167A">
      <w:pPr>
        <w:ind w:firstLineChars="300" w:firstLine="542"/>
        <w:rPr>
          <w:rFonts w:ascii="宋体" w:eastAsia="宋体" w:hAnsi="宋体"/>
          <w:b w:val="0"/>
          <w:color w:val="FF0000"/>
          <w:szCs w:val="18"/>
        </w:rPr>
      </w:pPr>
      <w:r w:rsidRPr="00A85214">
        <w:rPr>
          <w:rFonts w:ascii="宋体" w:eastAsia="宋体" w:hAnsi="宋体" w:hint="eastAsia"/>
          <w:color w:val="FF0000"/>
          <w:szCs w:val="18"/>
        </w:rPr>
        <w:t>kubeadm和二进制安装k8s适用场景分析</w:t>
      </w:r>
    </w:p>
    <w:p w14:paraId="6DA3F396" w14:textId="77777777" w:rsidR="006A167A" w:rsidRPr="00A85214" w:rsidRDefault="006A167A" w:rsidP="006A167A">
      <w:pPr>
        <w:ind w:firstLineChars="300" w:firstLine="542"/>
        <w:rPr>
          <w:rStyle w:val="richtext"/>
          <w:rFonts w:ascii="宋体" w:eastAsia="宋体" w:hAnsi="宋体"/>
          <w:szCs w:val="18"/>
        </w:rPr>
      </w:pPr>
      <w:r w:rsidRPr="00A85214">
        <w:rPr>
          <w:rStyle w:val="richtext"/>
          <w:rFonts w:ascii="宋体" w:eastAsia="宋体" w:hAnsi="宋体" w:hint="eastAsia"/>
          <w:szCs w:val="18"/>
        </w:rPr>
        <w:t>kubeadm是官方提供的开源工具，是一个开源项目，用于快速搭建kubernetes集群，目前是比较方便和推荐使用的。kubeadm init 以及 kubeadm join 这两个命令可以快速创建 kubernetes 集群。Kubeadm初始化k8s，所有的组件都是以pod形式运行的，具备故障自恢复能力。</w:t>
      </w:r>
    </w:p>
    <w:p w14:paraId="45C4A3CC" w14:textId="4E2C93C0" w:rsidR="006A167A" w:rsidRPr="00A85214" w:rsidRDefault="006A167A" w:rsidP="006A167A">
      <w:pPr>
        <w:ind w:firstLineChars="300" w:firstLine="542"/>
        <w:rPr>
          <w:rStyle w:val="richtext"/>
          <w:rFonts w:ascii="宋体" w:eastAsia="宋体" w:hAnsi="宋体"/>
          <w:szCs w:val="18"/>
        </w:rPr>
      </w:pPr>
      <w:r w:rsidRPr="00A85214">
        <w:rPr>
          <w:rStyle w:val="richtext"/>
          <w:rFonts w:ascii="宋体" w:eastAsia="宋体" w:hAnsi="宋体" w:hint="eastAsia"/>
          <w:szCs w:val="18"/>
        </w:rPr>
        <w:t>kubeadm是工具，可以快速搭建集群，也就是相当于用程序脚本帮我们装好了集群，属于自动部署，简化部署操作，</w:t>
      </w:r>
      <w:r w:rsidR="00236F87">
        <w:rPr>
          <w:rFonts w:hint="eastAsia"/>
        </w:rPr>
        <w:t>证书、组件资源清单文件都是自动创建的，</w:t>
      </w:r>
      <w:r w:rsidRPr="00A85214">
        <w:rPr>
          <w:rStyle w:val="richtext"/>
          <w:rFonts w:ascii="宋体" w:eastAsia="宋体" w:hAnsi="宋体" w:hint="eastAsia"/>
          <w:szCs w:val="18"/>
        </w:rPr>
        <w:t>自动部署屏蔽了很多细节，使得对各个模块感知很少，如果对k8s架构组件理解不深的话，遇到问题比较难排查。</w:t>
      </w:r>
    </w:p>
    <w:p w14:paraId="23CCAEF0" w14:textId="77777777" w:rsidR="006A167A" w:rsidRPr="00A85214" w:rsidRDefault="006A167A" w:rsidP="006A167A">
      <w:pPr>
        <w:ind w:firstLineChars="300" w:firstLine="542"/>
        <w:rPr>
          <w:rStyle w:val="richtext"/>
          <w:rFonts w:ascii="宋体" w:eastAsia="宋体" w:hAnsi="宋体"/>
          <w:szCs w:val="18"/>
        </w:rPr>
      </w:pPr>
      <w:r w:rsidRPr="00A85214">
        <w:rPr>
          <w:rStyle w:val="richtext"/>
          <w:rFonts w:ascii="宋体" w:eastAsia="宋体" w:hAnsi="宋体" w:hint="eastAsia"/>
          <w:szCs w:val="18"/>
        </w:rPr>
        <w:t>kubeadm适合需要经常部署k8s，或者对自动化要求比较高的场景下使用。</w:t>
      </w:r>
    </w:p>
    <w:p w14:paraId="7E600141" w14:textId="77777777" w:rsidR="006A167A" w:rsidRPr="00A85214" w:rsidRDefault="006A167A" w:rsidP="006A167A">
      <w:pPr>
        <w:ind w:firstLineChars="300" w:firstLine="542"/>
        <w:rPr>
          <w:rStyle w:val="richtext"/>
          <w:rFonts w:ascii="宋体" w:eastAsia="宋体" w:hAnsi="宋体"/>
          <w:szCs w:val="18"/>
        </w:rPr>
      </w:pPr>
    </w:p>
    <w:p w14:paraId="441D132C" w14:textId="77777777" w:rsidR="006A167A" w:rsidRPr="00A85214" w:rsidRDefault="006A167A" w:rsidP="006A167A">
      <w:pPr>
        <w:ind w:firstLineChars="300" w:firstLine="542"/>
        <w:rPr>
          <w:rStyle w:val="richtext"/>
          <w:rFonts w:ascii="宋体" w:eastAsia="宋体" w:hAnsi="宋体"/>
          <w:szCs w:val="18"/>
        </w:rPr>
      </w:pPr>
    </w:p>
    <w:p w14:paraId="2A7562DE" w14:textId="77777777" w:rsidR="006A167A" w:rsidRPr="00A85214" w:rsidRDefault="006A167A" w:rsidP="006A167A">
      <w:pPr>
        <w:ind w:firstLineChars="300" w:firstLine="542"/>
        <w:rPr>
          <w:rStyle w:val="richtext"/>
          <w:rFonts w:ascii="宋体" w:eastAsia="宋体" w:hAnsi="宋体"/>
          <w:szCs w:val="18"/>
        </w:rPr>
      </w:pPr>
      <w:r w:rsidRPr="00A85214">
        <w:rPr>
          <w:rStyle w:val="richtext"/>
          <w:rFonts w:ascii="宋体" w:eastAsia="宋体" w:hAnsi="宋体" w:hint="eastAsia"/>
          <w:szCs w:val="18"/>
        </w:rPr>
        <w:lastRenderedPageBreak/>
        <w:t xml:space="preserve">二进制：在官网下载相关组件的二进制包，如果手动安装，对kubernetes理解也会更全面。 </w:t>
      </w:r>
    </w:p>
    <w:p w14:paraId="745E96FE" w14:textId="77777777" w:rsidR="006A167A" w:rsidRPr="00A85214" w:rsidRDefault="006A167A" w:rsidP="006A167A">
      <w:pPr>
        <w:ind w:firstLineChars="300" w:firstLine="542"/>
        <w:rPr>
          <w:rFonts w:ascii="宋体" w:eastAsia="宋体" w:hAnsi="宋体"/>
          <w:szCs w:val="18"/>
        </w:rPr>
      </w:pPr>
      <w:r w:rsidRPr="00A85214">
        <w:rPr>
          <w:rStyle w:val="richtext"/>
          <w:rFonts w:ascii="宋体" w:eastAsia="宋体" w:hAnsi="宋体" w:hint="eastAsia"/>
          <w:szCs w:val="18"/>
        </w:rPr>
        <w:t>Kubeadm和二进制都适合生产环境，在生产环境运行都很稳定，具体如何选择，可以根据实际项目进行评估。</w:t>
      </w:r>
    </w:p>
    <w:p w14:paraId="331C704D" w14:textId="77777777" w:rsidR="006A167A" w:rsidRPr="00A85214" w:rsidRDefault="006A167A" w:rsidP="00D07969">
      <w:pPr>
        <w:ind w:firstLineChars="0" w:firstLine="0"/>
        <w:rPr>
          <w:rFonts w:ascii="宋体" w:eastAsia="宋体" w:hAnsi="宋体"/>
          <w:color w:val="FF0000"/>
          <w:szCs w:val="18"/>
        </w:rPr>
      </w:pPr>
    </w:p>
    <w:p w14:paraId="4FBF0D70" w14:textId="4598E9FE" w:rsidR="00F52B35" w:rsidRPr="00A85214" w:rsidRDefault="00FE27E4" w:rsidP="00362325">
      <w:pPr>
        <w:pStyle w:val="3"/>
        <w:rPr>
          <w:sz w:val="18"/>
          <w:szCs w:val="18"/>
        </w:rPr>
      </w:pPr>
      <w:r w:rsidRPr="00A85214">
        <w:rPr>
          <w:sz w:val="18"/>
          <w:szCs w:val="18"/>
        </w:rPr>
        <w:t>1</w:t>
      </w:r>
      <w:r w:rsidRPr="00A85214">
        <w:rPr>
          <w:rFonts w:hint="eastAsia"/>
          <w:sz w:val="18"/>
          <w:szCs w:val="18"/>
        </w:rPr>
        <w:t>、</w:t>
      </w:r>
      <w:r w:rsidR="00A2570F" w:rsidRPr="00A85214">
        <w:rPr>
          <w:rFonts w:hint="eastAsia"/>
          <w:sz w:val="18"/>
          <w:szCs w:val="18"/>
        </w:rPr>
        <w:t>初始化</w:t>
      </w:r>
      <w:r w:rsidR="004821B8" w:rsidRPr="00A85214">
        <w:rPr>
          <w:rFonts w:hint="eastAsia"/>
          <w:sz w:val="18"/>
          <w:szCs w:val="18"/>
        </w:rPr>
        <w:t>安装k</w:t>
      </w:r>
      <w:r w:rsidR="004821B8" w:rsidRPr="00A85214">
        <w:rPr>
          <w:sz w:val="18"/>
          <w:szCs w:val="18"/>
        </w:rPr>
        <w:t>8s</w:t>
      </w:r>
      <w:r w:rsidR="00A2570F" w:rsidRPr="00A85214">
        <w:rPr>
          <w:rFonts w:hint="eastAsia"/>
          <w:sz w:val="18"/>
          <w:szCs w:val="18"/>
        </w:rPr>
        <w:t>集群</w:t>
      </w:r>
      <w:r w:rsidR="004821B8" w:rsidRPr="00A85214">
        <w:rPr>
          <w:rFonts w:hint="eastAsia"/>
          <w:sz w:val="18"/>
          <w:szCs w:val="18"/>
        </w:rPr>
        <w:t>的实验</w:t>
      </w:r>
      <w:r w:rsidR="00A2570F" w:rsidRPr="00A85214">
        <w:rPr>
          <w:rFonts w:hint="eastAsia"/>
          <w:sz w:val="18"/>
          <w:szCs w:val="18"/>
        </w:rPr>
        <w:t>环境</w:t>
      </w:r>
    </w:p>
    <w:p w14:paraId="3A5F7B20" w14:textId="17A21774" w:rsidR="00F52B35" w:rsidRPr="00A85214" w:rsidRDefault="00FE27E4" w:rsidP="00B11F92">
      <w:pPr>
        <w:pStyle w:val="4"/>
        <w:spacing w:before="0" w:after="0" w:line="240" w:lineRule="auto"/>
        <w:ind w:firstLineChars="0" w:firstLine="0"/>
        <w:rPr>
          <w:rFonts w:ascii="宋体" w:eastAsia="宋体" w:hAnsi="宋体"/>
          <w:sz w:val="18"/>
          <w:szCs w:val="18"/>
        </w:rPr>
      </w:pPr>
      <w:r w:rsidRPr="00A85214">
        <w:rPr>
          <w:rFonts w:ascii="宋体" w:eastAsia="宋体" w:hAnsi="宋体"/>
          <w:sz w:val="18"/>
          <w:szCs w:val="18"/>
        </w:rPr>
        <w:t>1.1</w:t>
      </w:r>
      <w:r w:rsidR="00730BCB" w:rsidRPr="00A85214">
        <w:rPr>
          <w:rFonts w:ascii="宋体" w:eastAsia="宋体" w:hAnsi="宋体"/>
          <w:sz w:val="18"/>
          <w:szCs w:val="18"/>
        </w:rPr>
        <w:t xml:space="preserve"> </w:t>
      </w:r>
      <w:r w:rsidRPr="00A85214">
        <w:rPr>
          <w:rFonts w:ascii="宋体" w:eastAsia="宋体" w:hAnsi="宋体" w:hint="eastAsia"/>
          <w:sz w:val="18"/>
          <w:szCs w:val="18"/>
        </w:rPr>
        <w:t>修改机器IP</w:t>
      </w:r>
      <w:r w:rsidR="00A74AAA" w:rsidRPr="00A85214">
        <w:rPr>
          <w:rFonts w:ascii="宋体" w:eastAsia="宋体" w:hAnsi="宋体" w:hint="eastAsia"/>
          <w:sz w:val="18"/>
          <w:szCs w:val="18"/>
        </w:rPr>
        <w:t>，</w:t>
      </w:r>
      <w:r w:rsidRPr="00A85214">
        <w:rPr>
          <w:rFonts w:ascii="宋体" w:eastAsia="宋体" w:hAnsi="宋体" w:hint="eastAsia"/>
          <w:sz w:val="18"/>
          <w:szCs w:val="18"/>
        </w:rPr>
        <w:t>变成静态IP</w:t>
      </w:r>
    </w:p>
    <w:p w14:paraId="51731D47" w14:textId="1498A24A" w:rsidR="00FA71DC" w:rsidRPr="00A85214" w:rsidRDefault="001A24BC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v</w:t>
      </w:r>
      <w:r w:rsidR="00D12482" w:rsidRPr="00A85214">
        <w:rPr>
          <w:rFonts w:ascii="宋体" w:eastAsia="宋体" w:hAnsi="宋体"/>
          <w:szCs w:val="18"/>
        </w:rPr>
        <w:t xml:space="preserve">im </w:t>
      </w:r>
      <w:r w:rsidR="00FA71DC" w:rsidRPr="00A85214">
        <w:rPr>
          <w:rFonts w:ascii="宋体" w:eastAsia="宋体" w:hAnsi="宋体"/>
          <w:szCs w:val="18"/>
        </w:rPr>
        <w:t>/etc/sysconfig/network-scripts/ifcfg-ens33文件</w:t>
      </w:r>
    </w:p>
    <w:p w14:paraId="4837025C" w14:textId="77777777" w:rsidR="00FA71DC" w:rsidRPr="00A85214" w:rsidRDefault="00FA71DC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TYPE=Ethernet</w:t>
      </w:r>
    </w:p>
    <w:p w14:paraId="01626DE6" w14:textId="77777777" w:rsidR="00FA71DC" w:rsidRPr="00A85214" w:rsidRDefault="00FA71DC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PROXY_METHOD=none</w:t>
      </w:r>
    </w:p>
    <w:p w14:paraId="381EC84D" w14:textId="77777777" w:rsidR="00FA71DC" w:rsidRPr="00A85214" w:rsidRDefault="00FA71DC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BROWSER_ONLY=no</w:t>
      </w:r>
    </w:p>
    <w:p w14:paraId="0FF71136" w14:textId="77777777" w:rsidR="00FA71DC" w:rsidRPr="00A85214" w:rsidRDefault="00FA71DC" w:rsidP="00B11F92">
      <w:pPr>
        <w:ind w:firstLine="361"/>
        <w:rPr>
          <w:rFonts w:ascii="宋体" w:eastAsia="宋体" w:hAnsi="宋体"/>
          <w:color w:val="FF0000"/>
          <w:szCs w:val="18"/>
        </w:rPr>
      </w:pPr>
      <w:r w:rsidRPr="00A85214">
        <w:rPr>
          <w:rFonts w:ascii="宋体" w:eastAsia="宋体" w:hAnsi="宋体"/>
          <w:color w:val="FF0000"/>
          <w:szCs w:val="18"/>
        </w:rPr>
        <w:t>BOOTPROTO=static</w:t>
      </w:r>
    </w:p>
    <w:p w14:paraId="145BFE64" w14:textId="626D5E85" w:rsidR="00FA71DC" w:rsidRPr="00A85214" w:rsidRDefault="00FA71DC" w:rsidP="00B11F92">
      <w:pPr>
        <w:ind w:firstLine="361"/>
        <w:rPr>
          <w:rFonts w:ascii="宋体" w:eastAsia="宋体" w:hAnsi="宋体"/>
          <w:color w:val="FF0000"/>
          <w:szCs w:val="18"/>
        </w:rPr>
      </w:pPr>
      <w:r w:rsidRPr="00A85214">
        <w:rPr>
          <w:rFonts w:ascii="宋体" w:eastAsia="宋体" w:hAnsi="宋体"/>
          <w:color w:val="FF0000"/>
          <w:szCs w:val="18"/>
        </w:rPr>
        <w:t>IPADDR=</w:t>
      </w:r>
      <w:r w:rsidR="00186DB0" w:rsidRPr="00A85214">
        <w:rPr>
          <w:rFonts w:ascii="宋体" w:eastAsia="宋体" w:hAnsi="宋体"/>
          <w:color w:val="FF0000"/>
          <w:szCs w:val="18"/>
        </w:rPr>
        <w:t>192.168.40.180</w:t>
      </w:r>
    </w:p>
    <w:p w14:paraId="283AF787" w14:textId="77777777" w:rsidR="00FA71DC" w:rsidRPr="00A85214" w:rsidRDefault="00FA71DC" w:rsidP="00B11F92">
      <w:pPr>
        <w:ind w:firstLine="361"/>
        <w:rPr>
          <w:rFonts w:ascii="宋体" w:eastAsia="宋体" w:hAnsi="宋体"/>
          <w:color w:val="FF0000"/>
          <w:szCs w:val="18"/>
        </w:rPr>
      </w:pPr>
      <w:r w:rsidRPr="00A85214">
        <w:rPr>
          <w:rFonts w:ascii="宋体" w:eastAsia="宋体" w:hAnsi="宋体"/>
          <w:color w:val="FF0000"/>
          <w:szCs w:val="18"/>
        </w:rPr>
        <w:t>NETMASK=255.255.255.0</w:t>
      </w:r>
    </w:p>
    <w:p w14:paraId="7936CE88" w14:textId="63F83CC2" w:rsidR="00FA71DC" w:rsidRPr="00A85214" w:rsidRDefault="00FA71DC" w:rsidP="00B11F92">
      <w:pPr>
        <w:ind w:firstLine="361"/>
        <w:rPr>
          <w:rFonts w:ascii="宋体" w:eastAsia="宋体" w:hAnsi="宋体"/>
          <w:color w:val="FF0000"/>
          <w:szCs w:val="18"/>
        </w:rPr>
      </w:pPr>
      <w:r w:rsidRPr="00A85214">
        <w:rPr>
          <w:rFonts w:ascii="宋体" w:eastAsia="宋体" w:hAnsi="宋体"/>
          <w:color w:val="FF0000"/>
          <w:szCs w:val="18"/>
        </w:rPr>
        <w:t>GATEWAY=192.168.</w:t>
      </w:r>
      <w:r w:rsidR="00281B82" w:rsidRPr="00A85214">
        <w:rPr>
          <w:rFonts w:ascii="宋体" w:eastAsia="宋体" w:hAnsi="宋体"/>
          <w:color w:val="FF0000"/>
          <w:szCs w:val="18"/>
        </w:rPr>
        <w:t>40</w:t>
      </w:r>
      <w:r w:rsidRPr="00A85214">
        <w:rPr>
          <w:rFonts w:ascii="宋体" w:eastAsia="宋体" w:hAnsi="宋体"/>
          <w:color w:val="FF0000"/>
          <w:szCs w:val="18"/>
        </w:rPr>
        <w:t>.</w:t>
      </w:r>
      <w:r w:rsidR="00281B82" w:rsidRPr="00A85214">
        <w:rPr>
          <w:rFonts w:ascii="宋体" w:eastAsia="宋体" w:hAnsi="宋体"/>
          <w:color w:val="FF0000"/>
          <w:szCs w:val="18"/>
        </w:rPr>
        <w:t>2</w:t>
      </w:r>
    </w:p>
    <w:p w14:paraId="469E251A" w14:textId="1F159967" w:rsidR="00FA71DC" w:rsidRPr="00A85214" w:rsidRDefault="00FA71DC" w:rsidP="00B11F92">
      <w:pPr>
        <w:ind w:firstLine="361"/>
        <w:rPr>
          <w:rFonts w:ascii="宋体" w:eastAsia="宋体" w:hAnsi="宋体"/>
          <w:color w:val="FF0000"/>
          <w:szCs w:val="18"/>
        </w:rPr>
      </w:pPr>
      <w:r w:rsidRPr="00A85214">
        <w:rPr>
          <w:rFonts w:ascii="宋体" w:eastAsia="宋体" w:hAnsi="宋体"/>
          <w:color w:val="FF0000"/>
          <w:szCs w:val="18"/>
        </w:rPr>
        <w:t>DNS1=192.168.</w:t>
      </w:r>
      <w:r w:rsidR="00281B82" w:rsidRPr="00A85214">
        <w:rPr>
          <w:rFonts w:ascii="宋体" w:eastAsia="宋体" w:hAnsi="宋体"/>
          <w:color w:val="FF0000"/>
          <w:szCs w:val="18"/>
        </w:rPr>
        <w:t>40</w:t>
      </w:r>
      <w:r w:rsidRPr="00A85214">
        <w:rPr>
          <w:rFonts w:ascii="宋体" w:eastAsia="宋体" w:hAnsi="宋体"/>
          <w:color w:val="FF0000"/>
          <w:szCs w:val="18"/>
        </w:rPr>
        <w:t>.</w:t>
      </w:r>
      <w:r w:rsidR="00281B82" w:rsidRPr="00A85214">
        <w:rPr>
          <w:rFonts w:ascii="宋体" w:eastAsia="宋体" w:hAnsi="宋体"/>
          <w:color w:val="FF0000"/>
          <w:szCs w:val="18"/>
        </w:rPr>
        <w:t>2</w:t>
      </w:r>
    </w:p>
    <w:p w14:paraId="3C022D4A" w14:textId="77777777" w:rsidR="00FA71DC" w:rsidRPr="00A85214" w:rsidRDefault="00FA71DC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DEFROUTE=yes</w:t>
      </w:r>
    </w:p>
    <w:p w14:paraId="3A90375D" w14:textId="77777777" w:rsidR="00FA71DC" w:rsidRPr="00A85214" w:rsidRDefault="00FA71DC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IPV4_FAILURE_FATAL=no</w:t>
      </w:r>
    </w:p>
    <w:p w14:paraId="49A8CF90" w14:textId="77777777" w:rsidR="00FA71DC" w:rsidRPr="00A85214" w:rsidRDefault="00FA71DC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IPV6INIT=yes</w:t>
      </w:r>
    </w:p>
    <w:p w14:paraId="6C2FACEA" w14:textId="77777777" w:rsidR="00FA71DC" w:rsidRPr="00A85214" w:rsidRDefault="00FA71DC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IPV6_AUTOCONF=yes</w:t>
      </w:r>
    </w:p>
    <w:p w14:paraId="7C097288" w14:textId="77777777" w:rsidR="00FA71DC" w:rsidRPr="00A85214" w:rsidRDefault="00FA71DC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IPV6_DEFROUTE=yes</w:t>
      </w:r>
    </w:p>
    <w:p w14:paraId="117BD068" w14:textId="77777777" w:rsidR="00FA71DC" w:rsidRPr="00A85214" w:rsidRDefault="00FA71DC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IPV6_FAILURE_FATAL=no</w:t>
      </w:r>
    </w:p>
    <w:p w14:paraId="55F6E924" w14:textId="77777777" w:rsidR="00FA71DC" w:rsidRPr="00A85214" w:rsidRDefault="00FA71DC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IPV6_ADDR_GEN_MODE=stable-privacy</w:t>
      </w:r>
    </w:p>
    <w:p w14:paraId="7C5AEF3A" w14:textId="77777777" w:rsidR="00FA71DC" w:rsidRPr="00A85214" w:rsidRDefault="00FA71DC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NAME=ens33</w:t>
      </w:r>
    </w:p>
    <w:p w14:paraId="47988C84" w14:textId="77777777" w:rsidR="00FA71DC" w:rsidRPr="00A85214" w:rsidRDefault="00FA71DC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DEVICE=ens33</w:t>
      </w:r>
    </w:p>
    <w:p w14:paraId="16BA75AE" w14:textId="7A3FCAD8" w:rsidR="00FA71DC" w:rsidRPr="00A85214" w:rsidRDefault="00FA71DC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ONBOOT=yes</w:t>
      </w:r>
    </w:p>
    <w:p w14:paraId="7C55B4B7" w14:textId="093E7B83" w:rsidR="0087105F" w:rsidRPr="00A85214" w:rsidRDefault="0087105F" w:rsidP="00B11F92">
      <w:pPr>
        <w:ind w:firstLine="361"/>
        <w:rPr>
          <w:rFonts w:ascii="宋体" w:eastAsia="宋体" w:hAnsi="宋体"/>
          <w:szCs w:val="18"/>
        </w:rPr>
      </w:pPr>
    </w:p>
    <w:p w14:paraId="3D1511A1" w14:textId="009F6261" w:rsidR="0087105F" w:rsidRPr="00A85214" w:rsidRDefault="0087105F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#</w:t>
      </w:r>
      <w:r w:rsidRPr="00A85214">
        <w:rPr>
          <w:rFonts w:ascii="宋体" w:eastAsia="宋体" w:hAnsi="宋体"/>
          <w:szCs w:val="18"/>
        </w:rPr>
        <w:t>修改配置文件之后需要重启网络服务才能使配置生效，重启网络服务命令如下：</w:t>
      </w:r>
    </w:p>
    <w:p w14:paraId="093950A4" w14:textId="690F2F3F" w:rsidR="00FA71DC" w:rsidRPr="00A85214" w:rsidRDefault="00FA71DC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service network restart</w:t>
      </w:r>
    </w:p>
    <w:p w14:paraId="069475A2" w14:textId="77777777" w:rsidR="00A106EE" w:rsidRPr="00A85214" w:rsidRDefault="00A106EE" w:rsidP="00B11F92">
      <w:pPr>
        <w:ind w:firstLine="361"/>
        <w:rPr>
          <w:rFonts w:ascii="宋体" w:eastAsia="宋体" w:hAnsi="宋体"/>
          <w:szCs w:val="18"/>
        </w:rPr>
      </w:pPr>
    </w:p>
    <w:p w14:paraId="44F5250E" w14:textId="77777777" w:rsidR="00A106EE" w:rsidRPr="00A85214" w:rsidRDefault="00A106EE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color w:val="FF0000"/>
          <w:szCs w:val="18"/>
        </w:rPr>
        <w:t>注：</w:t>
      </w:r>
      <w:r w:rsidRPr="00A85214">
        <w:rPr>
          <w:rFonts w:ascii="宋体" w:eastAsia="宋体" w:hAnsi="宋体"/>
          <w:szCs w:val="18"/>
        </w:rPr>
        <w:t>/etc/sysconfig/network-scripts/ifcfg-ens33</w:t>
      </w:r>
      <w:r w:rsidRPr="00A85214">
        <w:rPr>
          <w:rFonts w:ascii="宋体" w:eastAsia="宋体" w:hAnsi="宋体" w:hint="eastAsia"/>
          <w:szCs w:val="18"/>
        </w:rPr>
        <w:t>文件里的配置说明：</w:t>
      </w:r>
    </w:p>
    <w:p w14:paraId="0B9B570A" w14:textId="77777777" w:rsidR="00A106EE" w:rsidRPr="00A85214" w:rsidRDefault="00A106EE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NAME=ens33    </w:t>
      </w:r>
      <w:r w:rsidRPr="00A85214">
        <w:rPr>
          <w:rFonts w:ascii="宋体" w:eastAsia="宋体" w:hAnsi="宋体" w:hint="eastAsia"/>
          <w:szCs w:val="18"/>
        </w:rPr>
        <w:t>#网卡名字，跟DEVICE名字保持一致即可</w:t>
      </w:r>
    </w:p>
    <w:p w14:paraId="6166E303" w14:textId="0308690A" w:rsidR="00A106EE" w:rsidRPr="00A85214" w:rsidRDefault="00A106EE" w:rsidP="00B11F92">
      <w:pPr>
        <w:ind w:firstLineChars="0" w:firstLine="0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DEVICE=ens33   </w:t>
      </w:r>
      <w:r w:rsidRPr="00A85214">
        <w:rPr>
          <w:rFonts w:ascii="宋体" w:eastAsia="宋体" w:hAnsi="宋体" w:hint="eastAsia"/>
          <w:szCs w:val="18"/>
        </w:rPr>
        <w:t>#网卡设备名，大家ip</w:t>
      </w:r>
      <w:r w:rsidRPr="00A85214">
        <w:rPr>
          <w:rFonts w:ascii="宋体" w:eastAsia="宋体" w:hAnsi="宋体"/>
          <w:szCs w:val="18"/>
        </w:rPr>
        <w:t xml:space="preserve"> </w:t>
      </w:r>
      <w:r w:rsidRPr="00A85214">
        <w:rPr>
          <w:rFonts w:ascii="宋体" w:eastAsia="宋体" w:hAnsi="宋体" w:hint="eastAsia"/>
          <w:szCs w:val="18"/>
        </w:rPr>
        <w:t>addr可看到自己的这个网卡设备名，每个人的机器可能这个名字不一样，需要写自己的</w:t>
      </w:r>
    </w:p>
    <w:p w14:paraId="431FD5C3" w14:textId="77777777" w:rsidR="00A106EE" w:rsidRPr="00A85214" w:rsidRDefault="00A106EE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BOOTPROTO=static   </w:t>
      </w:r>
      <w:r w:rsidRPr="00A85214">
        <w:rPr>
          <w:rFonts w:ascii="宋体" w:eastAsia="宋体" w:hAnsi="宋体" w:hint="eastAsia"/>
          <w:szCs w:val="18"/>
        </w:rPr>
        <w:t>#static表示静态ip地址</w:t>
      </w:r>
    </w:p>
    <w:p w14:paraId="3758745B" w14:textId="0CCF13ED" w:rsidR="00A106EE" w:rsidRPr="00A85214" w:rsidRDefault="00A106EE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ONBOOT=yes    </w:t>
      </w:r>
      <w:r w:rsidRPr="00A85214">
        <w:rPr>
          <w:rFonts w:ascii="宋体" w:eastAsia="宋体" w:hAnsi="宋体" w:hint="eastAsia"/>
          <w:szCs w:val="18"/>
        </w:rPr>
        <w:t>#开机自启动网络，必须是yes</w:t>
      </w:r>
    </w:p>
    <w:p w14:paraId="497A4D50" w14:textId="7E126DA1" w:rsidR="00A106EE" w:rsidRPr="00A85214" w:rsidRDefault="00A106EE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IPADDR=</w:t>
      </w:r>
      <w:r w:rsidR="00186DB0" w:rsidRPr="00A85214">
        <w:rPr>
          <w:rFonts w:ascii="宋体" w:eastAsia="宋体" w:hAnsi="宋体"/>
          <w:szCs w:val="18"/>
        </w:rPr>
        <w:t>192.168.40.180</w:t>
      </w:r>
      <w:r w:rsidRPr="00A85214">
        <w:rPr>
          <w:rFonts w:ascii="宋体" w:eastAsia="宋体" w:hAnsi="宋体"/>
          <w:szCs w:val="18"/>
        </w:rPr>
        <w:t xml:space="preserve">  </w:t>
      </w:r>
      <w:r w:rsidR="005D3C8A" w:rsidRPr="00A85214">
        <w:rPr>
          <w:rFonts w:ascii="宋体" w:eastAsia="宋体" w:hAnsi="宋体"/>
          <w:szCs w:val="18"/>
        </w:rPr>
        <w:t xml:space="preserve"> </w:t>
      </w:r>
      <w:r w:rsidRPr="00A85214">
        <w:rPr>
          <w:rFonts w:ascii="宋体" w:eastAsia="宋体" w:hAnsi="宋体"/>
          <w:szCs w:val="18"/>
        </w:rPr>
        <w:t>#ip地址，需要跟自己电脑所在网段一致</w:t>
      </w:r>
    </w:p>
    <w:p w14:paraId="13E6AAED" w14:textId="27C8CDE8" w:rsidR="00A106EE" w:rsidRPr="00A85214" w:rsidRDefault="00A106EE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NETMASK=255.255.255.0 </w:t>
      </w:r>
      <w:r w:rsidR="005D3C8A" w:rsidRPr="00A85214">
        <w:rPr>
          <w:rFonts w:ascii="宋体" w:eastAsia="宋体" w:hAnsi="宋体"/>
          <w:szCs w:val="18"/>
        </w:rPr>
        <w:t xml:space="preserve"> </w:t>
      </w:r>
      <w:r w:rsidRPr="00A85214">
        <w:rPr>
          <w:rFonts w:ascii="宋体" w:eastAsia="宋体" w:hAnsi="宋体"/>
          <w:szCs w:val="18"/>
        </w:rPr>
        <w:t>#子网掩码，需要跟自己电脑所在网段一致</w:t>
      </w:r>
    </w:p>
    <w:p w14:paraId="6756F816" w14:textId="4CEC9807" w:rsidR="00A106EE" w:rsidRPr="00A85214" w:rsidRDefault="00A106EE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GATEWAY=192.168.</w:t>
      </w:r>
      <w:r w:rsidR="00186DB0" w:rsidRPr="00A85214">
        <w:rPr>
          <w:rFonts w:ascii="宋体" w:eastAsia="宋体" w:hAnsi="宋体"/>
          <w:szCs w:val="18"/>
        </w:rPr>
        <w:t>40</w:t>
      </w:r>
      <w:r w:rsidRPr="00A85214">
        <w:rPr>
          <w:rFonts w:ascii="宋体" w:eastAsia="宋体" w:hAnsi="宋体"/>
          <w:szCs w:val="18"/>
        </w:rPr>
        <w:t>.</w:t>
      </w:r>
      <w:r w:rsidR="00186DB0" w:rsidRPr="00A85214">
        <w:rPr>
          <w:rFonts w:ascii="宋体" w:eastAsia="宋体" w:hAnsi="宋体"/>
          <w:szCs w:val="18"/>
        </w:rPr>
        <w:t>2</w:t>
      </w:r>
      <w:r w:rsidR="005D3C8A" w:rsidRPr="00A85214">
        <w:rPr>
          <w:rFonts w:ascii="宋体" w:eastAsia="宋体" w:hAnsi="宋体" w:hint="eastAsia"/>
          <w:szCs w:val="18"/>
        </w:rPr>
        <w:t xml:space="preserve"> </w:t>
      </w:r>
      <w:r w:rsidR="005D3C8A" w:rsidRPr="00A85214">
        <w:rPr>
          <w:rFonts w:ascii="宋体" w:eastAsia="宋体" w:hAnsi="宋体"/>
          <w:szCs w:val="18"/>
        </w:rPr>
        <w:t xml:space="preserve">  </w:t>
      </w:r>
      <w:r w:rsidRPr="00A85214">
        <w:rPr>
          <w:rFonts w:ascii="宋体" w:eastAsia="宋体" w:hAnsi="宋体"/>
          <w:szCs w:val="18"/>
        </w:rPr>
        <w:t>#网关，在自己电脑打开cmd，输入ipconfig /all可看到</w:t>
      </w:r>
    </w:p>
    <w:p w14:paraId="3A1635F1" w14:textId="5E6A20C4" w:rsidR="00A106EE" w:rsidRPr="00A85214" w:rsidRDefault="00A106EE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DNS1=192.168.</w:t>
      </w:r>
      <w:r w:rsidR="00186DB0" w:rsidRPr="00A85214">
        <w:rPr>
          <w:rFonts w:ascii="宋体" w:eastAsia="宋体" w:hAnsi="宋体"/>
          <w:szCs w:val="18"/>
        </w:rPr>
        <w:t>40</w:t>
      </w:r>
      <w:r w:rsidRPr="00A85214">
        <w:rPr>
          <w:rFonts w:ascii="宋体" w:eastAsia="宋体" w:hAnsi="宋体"/>
          <w:szCs w:val="18"/>
        </w:rPr>
        <w:t>.</w:t>
      </w:r>
      <w:r w:rsidR="00186DB0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/>
          <w:szCs w:val="18"/>
        </w:rPr>
        <w:t xml:space="preserve">   </w:t>
      </w:r>
      <w:r w:rsidR="005D3C8A" w:rsidRPr="00A85214">
        <w:rPr>
          <w:rFonts w:ascii="宋体" w:eastAsia="宋体" w:hAnsi="宋体" w:hint="eastAsia"/>
          <w:szCs w:val="18"/>
        </w:rPr>
        <w:t xml:space="preserve"> </w:t>
      </w:r>
      <w:r w:rsidRPr="00A85214">
        <w:rPr>
          <w:rFonts w:ascii="宋体" w:eastAsia="宋体" w:hAnsi="宋体"/>
          <w:szCs w:val="18"/>
        </w:rPr>
        <w:t>#DNS，在自己电脑打开cmd，输入ipconfig /all可看到</w:t>
      </w:r>
      <w:r w:rsidRPr="00A85214">
        <w:rPr>
          <w:rFonts w:ascii="宋体" w:eastAsia="宋体" w:hAnsi="宋体" w:cs="Calibri"/>
          <w:szCs w:val="18"/>
        </w:rPr>
        <w:t> </w:t>
      </w:r>
    </w:p>
    <w:p w14:paraId="1F0B657F" w14:textId="3FD7DEE8" w:rsidR="00F52B35" w:rsidRPr="00A85214" w:rsidRDefault="00BB058A" w:rsidP="00B11F92">
      <w:pPr>
        <w:ind w:firstLineChars="0" w:firstLine="0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 xml:space="preserve"> </w:t>
      </w:r>
      <w:r w:rsidRPr="00A85214">
        <w:rPr>
          <w:rFonts w:ascii="宋体" w:eastAsia="宋体" w:hAnsi="宋体"/>
          <w:szCs w:val="18"/>
        </w:rPr>
        <w:t xml:space="preserve">   </w:t>
      </w:r>
    </w:p>
    <w:p w14:paraId="27EF80A9" w14:textId="36DFA41A" w:rsidR="00B11F92" w:rsidRPr="00A85214" w:rsidRDefault="00167066" w:rsidP="00390748">
      <w:pPr>
        <w:pStyle w:val="4"/>
        <w:spacing w:before="0" w:after="0" w:line="240" w:lineRule="auto"/>
        <w:ind w:firstLineChars="0" w:firstLine="0"/>
        <w:rPr>
          <w:rFonts w:ascii="宋体" w:eastAsia="宋体" w:hAnsi="宋体"/>
          <w:sz w:val="18"/>
          <w:szCs w:val="18"/>
        </w:rPr>
      </w:pPr>
      <w:r w:rsidRPr="00A85214">
        <w:rPr>
          <w:rFonts w:ascii="宋体" w:eastAsia="宋体" w:hAnsi="宋体"/>
          <w:sz w:val="18"/>
          <w:szCs w:val="18"/>
        </w:rPr>
        <w:t>1.2</w:t>
      </w:r>
      <w:r w:rsidR="00B11F92" w:rsidRPr="00A85214">
        <w:rPr>
          <w:rFonts w:ascii="宋体" w:eastAsia="宋体" w:hAnsi="宋体"/>
          <w:sz w:val="18"/>
          <w:szCs w:val="18"/>
        </w:rPr>
        <w:t xml:space="preserve"> </w:t>
      </w:r>
      <w:r w:rsidR="00B11F92" w:rsidRPr="00A85214">
        <w:rPr>
          <w:rFonts w:ascii="宋体" w:eastAsia="宋体" w:hAnsi="宋体" w:hint="eastAsia"/>
          <w:sz w:val="18"/>
          <w:szCs w:val="18"/>
        </w:rPr>
        <w:t>配置</w:t>
      </w:r>
      <w:r w:rsidR="00B1035E" w:rsidRPr="00A85214">
        <w:rPr>
          <w:rFonts w:ascii="宋体" w:eastAsia="宋体" w:hAnsi="宋体" w:hint="eastAsia"/>
          <w:sz w:val="18"/>
          <w:szCs w:val="18"/>
        </w:rPr>
        <w:t>机器</w:t>
      </w:r>
      <w:r w:rsidR="00B11F92" w:rsidRPr="00A85214">
        <w:rPr>
          <w:rFonts w:ascii="宋体" w:eastAsia="宋体" w:hAnsi="宋体" w:hint="eastAsia"/>
          <w:sz w:val="18"/>
          <w:szCs w:val="18"/>
        </w:rPr>
        <w:t>主机名</w:t>
      </w:r>
    </w:p>
    <w:p w14:paraId="5C7565C6" w14:textId="61E7A8FB" w:rsidR="00D0591B" w:rsidRPr="00A85214" w:rsidRDefault="00D0591B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在</w:t>
      </w:r>
      <w:r w:rsidR="00186DB0" w:rsidRPr="00A85214">
        <w:rPr>
          <w:rFonts w:ascii="宋体" w:eastAsia="宋体" w:hAnsi="宋体"/>
          <w:szCs w:val="18"/>
        </w:rPr>
        <w:t>192.168.40.180</w:t>
      </w:r>
      <w:r w:rsidRPr="00A85214">
        <w:rPr>
          <w:rFonts w:ascii="宋体" w:eastAsia="宋体" w:hAnsi="宋体" w:hint="eastAsia"/>
          <w:szCs w:val="18"/>
        </w:rPr>
        <w:t>上执行如下：</w:t>
      </w:r>
    </w:p>
    <w:p w14:paraId="2EF52C97" w14:textId="33D7FF59" w:rsidR="008C0C71" w:rsidRPr="00A85214" w:rsidRDefault="004D5B8E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hostnamectl set-hostname</w:t>
      </w:r>
      <w:r w:rsidR="008C0C71" w:rsidRPr="00A85214">
        <w:rPr>
          <w:rFonts w:ascii="宋体" w:eastAsia="宋体" w:hAnsi="宋体"/>
          <w:szCs w:val="18"/>
        </w:rPr>
        <w:t xml:space="preserve"> </w:t>
      </w:r>
      <w:r w:rsidR="00186DB0" w:rsidRPr="00A85214">
        <w:rPr>
          <w:rFonts w:ascii="宋体" w:eastAsia="宋体" w:hAnsi="宋体" w:hint="eastAsia"/>
          <w:szCs w:val="18"/>
        </w:rPr>
        <w:t>xianchaomaster1</w:t>
      </w:r>
      <w:r w:rsidR="00FE3094" w:rsidRPr="00A85214">
        <w:rPr>
          <w:rFonts w:ascii="宋体" w:eastAsia="宋体" w:hAnsi="宋体"/>
          <w:szCs w:val="18"/>
        </w:rPr>
        <w:t xml:space="preserve"> &amp;&amp; bash </w:t>
      </w:r>
    </w:p>
    <w:p w14:paraId="02D04D36" w14:textId="229E2A7C" w:rsidR="00FF050B" w:rsidRPr="00A85214" w:rsidRDefault="00FF050B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lastRenderedPageBreak/>
        <w:t>在</w:t>
      </w:r>
      <w:r w:rsidR="00186DB0" w:rsidRPr="00A85214">
        <w:rPr>
          <w:rFonts w:ascii="宋体" w:eastAsia="宋体" w:hAnsi="宋体"/>
          <w:szCs w:val="18"/>
        </w:rPr>
        <w:t>192.168.40.18</w:t>
      </w:r>
      <w:r w:rsidR="007C5A6F" w:rsidRPr="00A85214">
        <w:rPr>
          <w:rFonts w:ascii="宋体" w:eastAsia="宋体" w:hAnsi="宋体"/>
          <w:szCs w:val="18"/>
        </w:rPr>
        <w:t>1</w:t>
      </w:r>
      <w:r w:rsidRPr="00A85214">
        <w:rPr>
          <w:rFonts w:ascii="宋体" w:eastAsia="宋体" w:hAnsi="宋体" w:hint="eastAsia"/>
          <w:szCs w:val="18"/>
        </w:rPr>
        <w:t>上执行如下：</w:t>
      </w:r>
    </w:p>
    <w:p w14:paraId="5BEF4DB1" w14:textId="77777777" w:rsidR="00FB2690" w:rsidRPr="00A85214" w:rsidRDefault="00FB2690" w:rsidP="00FB2690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hostnamectl set-hostname </w:t>
      </w:r>
      <w:r w:rsidRPr="00A85214">
        <w:rPr>
          <w:rFonts w:ascii="宋体" w:eastAsia="宋体" w:hAnsi="宋体" w:hint="eastAsia"/>
          <w:szCs w:val="18"/>
        </w:rPr>
        <w:t>xianchaonode1</w:t>
      </w:r>
      <w:r w:rsidRPr="00A85214">
        <w:rPr>
          <w:rFonts w:ascii="宋体" w:eastAsia="宋体" w:hAnsi="宋体"/>
          <w:szCs w:val="18"/>
        </w:rPr>
        <w:t xml:space="preserve"> &amp;&amp; bash</w:t>
      </w:r>
    </w:p>
    <w:p w14:paraId="053847DC" w14:textId="64F4561D" w:rsidR="004D4F62" w:rsidRPr="00A85214" w:rsidRDefault="004D4F62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在</w:t>
      </w:r>
      <w:r w:rsidR="00186DB0" w:rsidRPr="00A85214">
        <w:rPr>
          <w:rFonts w:ascii="宋体" w:eastAsia="宋体" w:hAnsi="宋体"/>
          <w:szCs w:val="18"/>
        </w:rPr>
        <w:t>192.168.40.18</w:t>
      </w:r>
      <w:r w:rsidR="007C5A6F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 w:hint="eastAsia"/>
          <w:szCs w:val="18"/>
        </w:rPr>
        <w:t>上执行如下：</w:t>
      </w:r>
    </w:p>
    <w:p w14:paraId="5B29793E" w14:textId="26BA793B" w:rsidR="004D4F62" w:rsidRPr="00A85214" w:rsidRDefault="004D4F62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hostnamectl set-hostname </w:t>
      </w:r>
      <w:r w:rsidR="00186DB0" w:rsidRPr="00A85214">
        <w:rPr>
          <w:rFonts w:ascii="宋体" w:eastAsia="宋体" w:hAnsi="宋体" w:hint="eastAsia"/>
          <w:szCs w:val="18"/>
        </w:rPr>
        <w:t>xianchaonode</w:t>
      </w:r>
      <w:r w:rsidR="00D81FC0" w:rsidRPr="00A85214">
        <w:rPr>
          <w:rFonts w:ascii="宋体" w:eastAsia="宋体" w:hAnsi="宋体"/>
          <w:szCs w:val="18"/>
        </w:rPr>
        <w:t>2</w:t>
      </w:r>
      <w:r w:rsidR="00FE3094" w:rsidRPr="00A85214">
        <w:rPr>
          <w:rFonts w:ascii="宋体" w:eastAsia="宋体" w:hAnsi="宋体"/>
          <w:szCs w:val="18"/>
        </w:rPr>
        <w:t xml:space="preserve"> &amp;&amp; bash</w:t>
      </w:r>
    </w:p>
    <w:p w14:paraId="6415DE08" w14:textId="35F3C122" w:rsidR="005779F8" w:rsidRPr="00A85214" w:rsidRDefault="005779F8" w:rsidP="00B11F92">
      <w:pPr>
        <w:ind w:firstLine="361"/>
        <w:rPr>
          <w:rFonts w:ascii="宋体" w:eastAsia="宋体" w:hAnsi="宋体"/>
          <w:szCs w:val="18"/>
        </w:rPr>
      </w:pPr>
    </w:p>
    <w:p w14:paraId="6345023A" w14:textId="77F4021C" w:rsidR="005779F8" w:rsidRPr="00A85214" w:rsidRDefault="003335D7" w:rsidP="0037266D">
      <w:pPr>
        <w:pStyle w:val="4"/>
        <w:spacing w:before="0" w:after="0" w:line="240" w:lineRule="auto"/>
        <w:ind w:firstLineChars="0" w:firstLine="0"/>
        <w:rPr>
          <w:rFonts w:ascii="宋体" w:eastAsia="宋体" w:hAnsi="宋体"/>
          <w:sz w:val="18"/>
          <w:szCs w:val="18"/>
        </w:rPr>
      </w:pPr>
      <w:r w:rsidRPr="00A85214">
        <w:rPr>
          <w:rFonts w:ascii="宋体" w:eastAsia="宋体" w:hAnsi="宋体"/>
          <w:sz w:val="18"/>
          <w:szCs w:val="18"/>
        </w:rPr>
        <w:t>1.3</w:t>
      </w:r>
      <w:r w:rsidR="0037266D" w:rsidRPr="00A85214">
        <w:rPr>
          <w:rFonts w:ascii="宋体" w:eastAsia="宋体" w:hAnsi="宋体"/>
          <w:sz w:val="18"/>
          <w:szCs w:val="18"/>
        </w:rPr>
        <w:t xml:space="preserve"> </w:t>
      </w:r>
      <w:r w:rsidR="005779F8" w:rsidRPr="00A85214">
        <w:rPr>
          <w:rFonts w:ascii="宋体" w:eastAsia="宋体" w:hAnsi="宋体" w:hint="eastAsia"/>
          <w:sz w:val="18"/>
          <w:szCs w:val="18"/>
        </w:rPr>
        <w:t>配置</w:t>
      </w:r>
      <w:r w:rsidR="00C031D3" w:rsidRPr="00A85214">
        <w:rPr>
          <w:rFonts w:ascii="宋体" w:eastAsia="宋体" w:hAnsi="宋体" w:hint="eastAsia"/>
          <w:sz w:val="18"/>
          <w:szCs w:val="18"/>
        </w:rPr>
        <w:t>主机</w:t>
      </w:r>
      <w:r w:rsidR="005779F8" w:rsidRPr="00A85214">
        <w:rPr>
          <w:rFonts w:ascii="宋体" w:eastAsia="宋体" w:hAnsi="宋体" w:hint="eastAsia"/>
          <w:sz w:val="18"/>
          <w:szCs w:val="18"/>
        </w:rPr>
        <w:t>hosts文件</w:t>
      </w:r>
      <w:r w:rsidR="00C031D3" w:rsidRPr="00A85214">
        <w:rPr>
          <w:rFonts w:ascii="宋体" w:eastAsia="宋体" w:hAnsi="宋体" w:hint="eastAsia"/>
          <w:sz w:val="18"/>
          <w:szCs w:val="18"/>
        </w:rPr>
        <w:t>，相互之间通过主机名</w:t>
      </w:r>
      <w:r w:rsidR="00905871" w:rsidRPr="00A85214">
        <w:rPr>
          <w:rFonts w:ascii="宋体" w:eastAsia="宋体" w:hAnsi="宋体" w:hint="eastAsia"/>
          <w:sz w:val="18"/>
          <w:szCs w:val="18"/>
        </w:rPr>
        <w:t>互相访问</w:t>
      </w:r>
    </w:p>
    <w:p w14:paraId="44CFD14E" w14:textId="799964E1" w:rsidR="005779F8" w:rsidRPr="00A85214" w:rsidRDefault="00C37D5E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修改每台机器的</w:t>
      </w:r>
      <w:r w:rsidR="00DF1CA3" w:rsidRPr="00A85214">
        <w:rPr>
          <w:rFonts w:ascii="宋体" w:eastAsia="宋体" w:hAnsi="宋体"/>
          <w:szCs w:val="18"/>
        </w:rPr>
        <w:t>/etc/hosts</w:t>
      </w:r>
      <w:r w:rsidR="00DF1CA3" w:rsidRPr="00A85214">
        <w:rPr>
          <w:rFonts w:ascii="宋体" w:eastAsia="宋体" w:hAnsi="宋体" w:hint="eastAsia"/>
          <w:szCs w:val="18"/>
        </w:rPr>
        <w:t>文件，增加如下</w:t>
      </w:r>
      <w:r w:rsidR="00CE6119" w:rsidRPr="00A85214">
        <w:rPr>
          <w:rFonts w:ascii="宋体" w:eastAsia="宋体" w:hAnsi="宋体" w:hint="eastAsia"/>
          <w:szCs w:val="18"/>
        </w:rPr>
        <w:t>三</w:t>
      </w:r>
      <w:r w:rsidR="00DF1CA3" w:rsidRPr="00A85214">
        <w:rPr>
          <w:rFonts w:ascii="宋体" w:eastAsia="宋体" w:hAnsi="宋体" w:hint="eastAsia"/>
          <w:szCs w:val="18"/>
        </w:rPr>
        <w:t>行：</w:t>
      </w:r>
    </w:p>
    <w:p w14:paraId="745A6F5D" w14:textId="72DB7D5F" w:rsidR="00DF1CA3" w:rsidRPr="00A85214" w:rsidRDefault="00186DB0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192.168.40.180</w:t>
      </w:r>
      <w:r w:rsidR="00DF1CA3" w:rsidRPr="00A85214">
        <w:rPr>
          <w:rFonts w:ascii="宋体" w:eastAsia="宋体" w:hAnsi="宋体"/>
          <w:szCs w:val="18"/>
        </w:rPr>
        <w:t xml:space="preserve">   </w:t>
      </w:r>
      <w:r w:rsidRPr="00A85214">
        <w:rPr>
          <w:rFonts w:ascii="宋体" w:eastAsia="宋体" w:hAnsi="宋体"/>
          <w:szCs w:val="18"/>
        </w:rPr>
        <w:t>xianchaomaster1</w:t>
      </w:r>
      <w:r w:rsidR="00DF1CA3" w:rsidRPr="00A85214">
        <w:rPr>
          <w:rFonts w:ascii="宋体" w:eastAsia="宋体" w:hAnsi="宋体"/>
          <w:szCs w:val="18"/>
        </w:rPr>
        <w:t xml:space="preserve">  </w:t>
      </w:r>
    </w:p>
    <w:p w14:paraId="4C6F43E3" w14:textId="708B5B39" w:rsidR="00DF1CA3" w:rsidRPr="00A85214" w:rsidRDefault="00186DB0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192.168.40.181</w:t>
      </w:r>
      <w:r w:rsidR="00DF1CA3" w:rsidRPr="00A85214">
        <w:rPr>
          <w:rFonts w:ascii="宋体" w:eastAsia="宋体" w:hAnsi="宋体"/>
          <w:szCs w:val="18"/>
        </w:rPr>
        <w:t xml:space="preserve">   </w:t>
      </w:r>
      <w:r w:rsidR="00095C88" w:rsidRPr="00A85214">
        <w:rPr>
          <w:rFonts w:ascii="宋体" w:eastAsia="宋体" w:hAnsi="宋体" w:hint="eastAsia"/>
          <w:szCs w:val="18"/>
        </w:rPr>
        <w:t>xianchaonode1</w:t>
      </w:r>
      <w:r w:rsidR="00DF1CA3" w:rsidRPr="00A85214">
        <w:rPr>
          <w:rFonts w:ascii="宋体" w:eastAsia="宋体" w:hAnsi="宋体"/>
          <w:szCs w:val="18"/>
        </w:rPr>
        <w:t xml:space="preserve">  </w:t>
      </w:r>
    </w:p>
    <w:p w14:paraId="3898A6DC" w14:textId="46C54C16" w:rsidR="00C412FA" w:rsidRPr="00A85214" w:rsidRDefault="00186DB0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192.168.40.182</w:t>
      </w:r>
      <w:r w:rsidR="00C412FA" w:rsidRPr="00A85214">
        <w:rPr>
          <w:rFonts w:ascii="宋体" w:eastAsia="宋体" w:hAnsi="宋体"/>
          <w:szCs w:val="18"/>
        </w:rPr>
        <w:t xml:space="preserve">   </w:t>
      </w:r>
      <w:r w:rsidRPr="00A85214">
        <w:rPr>
          <w:rFonts w:ascii="宋体" w:eastAsia="宋体" w:hAnsi="宋体"/>
          <w:szCs w:val="18"/>
        </w:rPr>
        <w:t>xianchaonode</w:t>
      </w:r>
      <w:r w:rsidR="00095C88" w:rsidRPr="00A85214">
        <w:rPr>
          <w:rFonts w:ascii="宋体" w:eastAsia="宋体" w:hAnsi="宋体"/>
          <w:szCs w:val="18"/>
        </w:rPr>
        <w:t>2</w:t>
      </w:r>
      <w:r w:rsidR="00C412FA" w:rsidRPr="00A85214">
        <w:rPr>
          <w:rFonts w:ascii="宋体" w:eastAsia="宋体" w:hAnsi="宋体"/>
          <w:szCs w:val="18"/>
        </w:rPr>
        <w:t xml:space="preserve">  </w:t>
      </w:r>
    </w:p>
    <w:p w14:paraId="5E69BCC4" w14:textId="77777777" w:rsidR="008C0C71" w:rsidRPr="00A85214" w:rsidRDefault="008C0C71" w:rsidP="00B11F92">
      <w:pPr>
        <w:ind w:firstLineChars="0" w:firstLine="0"/>
        <w:rPr>
          <w:rFonts w:ascii="宋体" w:eastAsia="宋体" w:hAnsi="宋体"/>
          <w:szCs w:val="18"/>
        </w:rPr>
      </w:pPr>
    </w:p>
    <w:p w14:paraId="1D12B6DA" w14:textId="45DF8F1C" w:rsidR="00A2570F" w:rsidRPr="00A85214" w:rsidRDefault="00A33CCB" w:rsidP="007208A2">
      <w:pPr>
        <w:pStyle w:val="4"/>
        <w:spacing w:before="0" w:after="0" w:line="240" w:lineRule="auto"/>
        <w:ind w:firstLineChars="0" w:firstLine="0"/>
        <w:rPr>
          <w:rFonts w:ascii="宋体" w:eastAsia="宋体" w:hAnsi="宋体"/>
          <w:sz w:val="18"/>
          <w:szCs w:val="18"/>
        </w:rPr>
      </w:pPr>
      <w:bookmarkStart w:id="1" w:name="_Hlk66216626"/>
      <w:r w:rsidRPr="00A85214">
        <w:rPr>
          <w:rFonts w:ascii="宋体" w:eastAsia="宋体" w:hAnsi="宋体"/>
          <w:sz w:val="18"/>
          <w:szCs w:val="18"/>
        </w:rPr>
        <w:t>1.4</w:t>
      </w:r>
      <w:r w:rsidR="0037266D" w:rsidRPr="00A85214">
        <w:rPr>
          <w:rFonts w:ascii="宋体" w:eastAsia="宋体" w:hAnsi="宋体"/>
          <w:sz w:val="18"/>
          <w:szCs w:val="18"/>
        </w:rPr>
        <w:t xml:space="preserve"> </w:t>
      </w:r>
      <w:r w:rsidR="00A2570F" w:rsidRPr="00A85214">
        <w:rPr>
          <w:rFonts w:ascii="宋体" w:eastAsia="宋体" w:hAnsi="宋体" w:hint="eastAsia"/>
          <w:sz w:val="18"/>
          <w:szCs w:val="18"/>
        </w:rPr>
        <w:t>配置</w:t>
      </w:r>
      <w:r w:rsidR="0037266D" w:rsidRPr="00A85214">
        <w:rPr>
          <w:rFonts w:ascii="宋体" w:eastAsia="宋体" w:hAnsi="宋体" w:hint="eastAsia"/>
          <w:sz w:val="18"/>
          <w:szCs w:val="18"/>
        </w:rPr>
        <w:t>主机之间无密码登录</w:t>
      </w:r>
    </w:p>
    <w:p w14:paraId="271D07B5" w14:textId="7B9EAEB5" w:rsidR="00A2570F" w:rsidRPr="00A85214" w:rsidRDefault="00A2570F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[root@</w:t>
      </w:r>
      <w:r w:rsidR="00186DB0" w:rsidRPr="00A85214">
        <w:rPr>
          <w:rFonts w:ascii="宋体" w:eastAsia="宋体" w:hAnsi="宋体" w:hint="eastAsia"/>
          <w:szCs w:val="18"/>
        </w:rPr>
        <w:t>xianchaomaster1</w:t>
      </w:r>
      <w:r w:rsidRPr="00A85214">
        <w:rPr>
          <w:rFonts w:ascii="宋体" w:eastAsia="宋体" w:hAnsi="宋体" w:hint="eastAsia"/>
          <w:szCs w:val="18"/>
        </w:rPr>
        <w:t xml:space="preserve"> ~]# ssh-keygen  #一路回车，不输入密码</w:t>
      </w:r>
    </w:p>
    <w:p w14:paraId="1FBD6C05" w14:textId="48FE94F2" w:rsidR="00A2570F" w:rsidRPr="00A85214" w:rsidRDefault="00A2570F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把本地</w:t>
      </w:r>
      <w:r w:rsidR="00B97126" w:rsidRPr="00A85214">
        <w:rPr>
          <w:rFonts w:ascii="宋体" w:eastAsia="宋体" w:hAnsi="宋体" w:hint="eastAsia"/>
          <w:szCs w:val="18"/>
        </w:rPr>
        <w:t>生成的密钥文件和私钥文件拷贝到远程主机</w:t>
      </w:r>
    </w:p>
    <w:p w14:paraId="40E5B74F" w14:textId="47E1A7B1" w:rsidR="00A2570F" w:rsidRPr="00A85214" w:rsidRDefault="00A2570F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186DB0" w:rsidRPr="00A85214">
        <w:rPr>
          <w:rFonts w:ascii="宋体" w:eastAsia="宋体" w:hAnsi="宋体"/>
          <w:szCs w:val="18"/>
        </w:rPr>
        <w:t>xianchaomaster1</w:t>
      </w:r>
      <w:r w:rsidRPr="00A85214">
        <w:rPr>
          <w:rFonts w:ascii="宋体" w:eastAsia="宋体" w:hAnsi="宋体"/>
          <w:szCs w:val="18"/>
        </w:rPr>
        <w:t xml:space="preserve"> ~]# ssh-copy-id </w:t>
      </w:r>
      <w:r w:rsidR="00186DB0" w:rsidRPr="00A85214">
        <w:rPr>
          <w:rFonts w:ascii="宋体" w:eastAsia="宋体" w:hAnsi="宋体"/>
          <w:szCs w:val="18"/>
        </w:rPr>
        <w:t>xianchaomaster1</w:t>
      </w:r>
    </w:p>
    <w:p w14:paraId="36EB09B8" w14:textId="3FEDF76E" w:rsidR="003C5D10" w:rsidRPr="00A85214" w:rsidRDefault="003C5D10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noProof/>
          <w:szCs w:val="18"/>
        </w:rPr>
        <w:drawing>
          <wp:inline distT="0" distB="0" distL="0" distR="0" wp14:anchorId="34C00C8F" wp14:editId="7EABEF00">
            <wp:extent cx="3533775" cy="169840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6817" cy="17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1E37" w14:textId="55B3AA90" w:rsidR="006127E2" w:rsidRPr="00A85214" w:rsidRDefault="006127E2" w:rsidP="00B11F92">
      <w:pPr>
        <w:ind w:firstLine="361"/>
        <w:rPr>
          <w:rFonts w:ascii="宋体" w:eastAsia="宋体" w:hAnsi="宋体"/>
          <w:szCs w:val="18"/>
        </w:rPr>
      </w:pPr>
    </w:p>
    <w:p w14:paraId="58C8FA6D" w14:textId="703184BE" w:rsidR="00A96BA5" w:rsidRPr="00A85214" w:rsidRDefault="00A96BA5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186DB0" w:rsidRPr="00A85214">
        <w:rPr>
          <w:rFonts w:ascii="宋体" w:eastAsia="宋体" w:hAnsi="宋体"/>
          <w:szCs w:val="18"/>
        </w:rPr>
        <w:t>xianchaomaster1</w:t>
      </w:r>
      <w:r w:rsidRPr="00A85214">
        <w:rPr>
          <w:rFonts w:ascii="宋体" w:eastAsia="宋体" w:hAnsi="宋体"/>
          <w:szCs w:val="18"/>
        </w:rPr>
        <w:t xml:space="preserve"> ~]# ssh-copy-id </w:t>
      </w:r>
      <w:r w:rsidR="00186DB0" w:rsidRPr="00A85214">
        <w:rPr>
          <w:rFonts w:ascii="宋体" w:eastAsia="宋体" w:hAnsi="宋体"/>
          <w:szCs w:val="18"/>
        </w:rPr>
        <w:t>xianchaonode1</w:t>
      </w:r>
    </w:p>
    <w:p w14:paraId="185468DA" w14:textId="3A24C056" w:rsidR="00516484" w:rsidRPr="00A85214" w:rsidRDefault="00516484" w:rsidP="00516484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[root@xianchaomaster1 ~]# ssh-copy-id xianchaonode2</w:t>
      </w:r>
    </w:p>
    <w:p w14:paraId="36BE6582" w14:textId="48F52127" w:rsidR="00516484" w:rsidRPr="00A85214" w:rsidRDefault="00516484" w:rsidP="00B11F92">
      <w:pPr>
        <w:ind w:firstLine="361"/>
        <w:rPr>
          <w:rFonts w:ascii="宋体" w:eastAsia="宋体" w:hAnsi="宋体"/>
          <w:szCs w:val="18"/>
        </w:rPr>
      </w:pPr>
    </w:p>
    <w:p w14:paraId="16ECBEDA" w14:textId="7AD0CA19" w:rsidR="002B3C9B" w:rsidRPr="00A85214" w:rsidRDefault="002B3C9B" w:rsidP="002B3C9B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[root@ xianchaonode1 ~]# ssh-keygen  #一路回车，不输入密码</w:t>
      </w:r>
    </w:p>
    <w:p w14:paraId="13626AF8" w14:textId="77777777" w:rsidR="002B3C9B" w:rsidRPr="00A85214" w:rsidRDefault="002B3C9B" w:rsidP="002B3C9B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把本地生成的密钥文件和私钥文件拷贝到远程主机</w:t>
      </w:r>
    </w:p>
    <w:p w14:paraId="41AE614B" w14:textId="5ECF22A6" w:rsidR="002B3C9B" w:rsidRPr="00A85214" w:rsidRDefault="002B3C9B" w:rsidP="002B3C9B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Pr="00A85214">
        <w:rPr>
          <w:rFonts w:ascii="宋体" w:eastAsia="宋体" w:hAnsi="宋体" w:hint="eastAsia"/>
          <w:szCs w:val="18"/>
        </w:rPr>
        <w:t xml:space="preserve"> xianchaonode1</w:t>
      </w:r>
      <w:r w:rsidRPr="00A85214">
        <w:rPr>
          <w:rFonts w:ascii="宋体" w:eastAsia="宋体" w:hAnsi="宋体"/>
          <w:szCs w:val="18"/>
        </w:rPr>
        <w:t xml:space="preserve"> ~]# ssh-copy-id xianchaomaster1</w:t>
      </w:r>
    </w:p>
    <w:p w14:paraId="348DE3FE" w14:textId="53B961A0" w:rsidR="002B3C9B" w:rsidRPr="00A85214" w:rsidRDefault="002B3C9B" w:rsidP="002B3C9B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noProof/>
          <w:szCs w:val="18"/>
        </w:rPr>
        <w:drawing>
          <wp:inline distT="0" distB="0" distL="0" distR="0" wp14:anchorId="4265AA04" wp14:editId="51384121">
            <wp:extent cx="3533775" cy="169840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6817" cy="17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5E1E" w14:textId="60B9EE35" w:rsidR="002B3C9B" w:rsidRPr="00A85214" w:rsidRDefault="002B3C9B" w:rsidP="002B3C9B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Pr="00A85214">
        <w:rPr>
          <w:rFonts w:ascii="宋体" w:eastAsia="宋体" w:hAnsi="宋体" w:hint="eastAsia"/>
          <w:szCs w:val="18"/>
        </w:rPr>
        <w:t>xianchaonode1</w:t>
      </w:r>
      <w:r w:rsidRPr="00A85214">
        <w:rPr>
          <w:rFonts w:ascii="宋体" w:eastAsia="宋体" w:hAnsi="宋体"/>
          <w:szCs w:val="18"/>
        </w:rPr>
        <w:t xml:space="preserve"> ~]# ssh-copy-id xianchaonode1</w:t>
      </w:r>
    </w:p>
    <w:p w14:paraId="6BD76C61" w14:textId="57F456F9" w:rsidR="002B3C9B" w:rsidRPr="00A85214" w:rsidRDefault="002B3C9B" w:rsidP="002B3C9B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Pr="00A85214">
        <w:rPr>
          <w:rFonts w:ascii="宋体" w:eastAsia="宋体" w:hAnsi="宋体" w:hint="eastAsia"/>
          <w:szCs w:val="18"/>
        </w:rPr>
        <w:t>xianchaonode</w:t>
      </w:r>
      <w:r w:rsidRPr="00A85214">
        <w:rPr>
          <w:rFonts w:ascii="宋体" w:eastAsia="宋体" w:hAnsi="宋体"/>
          <w:szCs w:val="18"/>
        </w:rPr>
        <w:t>1 ~]# ssh-copy-id xianchaonode2</w:t>
      </w:r>
    </w:p>
    <w:p w14:paraId="7F05A736" w14:textId="77777777" w:rsidR="002B3C9B" w:rsidRPr="00A85214" w:rsidRDefault="002B3C9B" w:rsidP="00B11F92">
      <w:pPr>
        <w:ind w:firstLine="361"/>
        <w:rPr>
          <w:rFonts w:ascii="宋体" w:eastAsia="宋体" w:hAnsi="宋体"/>
          <w:szCs w:val="18"/>
        </w:rPr>
      </w:pPr>
    </w:p>
    <w:p w14:paraId="403BAE5A" w14:textId="4EC99C4C" w:rsidR="002B3C9B" w:rsidRPr="00A85214" w:rsidRDefault="002B3C9B" w:rsidP="002B3C9B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[root@ xianchaonode</w:t>
      </w:r>
      <w:r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 w:hint="eastAsia"/>
          <w:szCs w:val="18"/>
        </w:rPr>
        <w:t xml:space="preserve"> ~]# ssh-keygen  #一路回车，不输入密码</w:t>
      </w:r>
    </w:p>
    <w:p w14:paraId="4C9C954D" w14:textId="77777777" w:rsidR="002B3C9B" w:rsidRPr="00A85214" w:rsidRDefault="002B3C9B" w:rsidP="002B3C9B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把本地生成的密钥文件和私钥文件拷贝到远程主机</w:t>
      </w:r>
    </w:p>
    <w:p w14:paraId="2E188650" w14:textId="282647C6" w:rsidR="002B3C9B" w:rsidRPr="00A85214" w:rsidRDefault="002B3C9B" w:rsidP="002B3C9B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Pr="00A85214">
        <w:rPr>
          <w:rFonts w:ascii="宋体" w:eastAsia="宋体" w:hAnsi="宋体" w:hint="eastAsia"/>
          <w:szCs w:val="18"/>
        </w:rPr>
        <w:t xml:space="preserve"> xianchaonode</w:t>
      </w:r>
      <w:r w:rsidRPr="00A85214">
        <w:rPr>
          <w:rFonts w:ascii="宋体" w:eastAsia="宋体" w:hAnsi="宋体"/>
          <w:szCs w:val="18"/>
        </w:rPr>
        <w:t>2 ~]# ssh-copy-id xianchaomaster1</w:t>
      </w:r>
    </w:p>
    <w:p w14:paraId="7DE56EA5" w14:textId="77777777" w:rsidR="002B3C9B" w:rsidRPr="00A85214" w:rsidRDefault="002B3C9B" w:rsidP="002B3C9B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noProof/>
          <w:szCs w:val="18"/>
        </w:rPr>
        <w:drawing>
          <wp:inline distT="0" distB="0" distL="0" distR="0" wp14:anchorId="265C1FC3" wp14:editId="373B4D96">
            <wp:extent cx="3533775" cy="169840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6817" cy="17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A9FF" w14:textId="082D05C3" w:rsidR="002B3C9B" w:rsidRPr="00A85214" w:rsidRDefault="002B3C9B" w:rsidP="002B3C9B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Pr="00A85214">
        <w:rPr>
          <w:rFonts w:ascii="宋体" w:eastAsia="宋体" w:hAnsi="宋体" w:hint="eastAsia"/>
          <w:szCs w:val="18"/>
        </w:rPr>
        <w:t>xianchaonode</w:t>
      </w:r>
      <w:r w:rsidRPr="00A85214">
        <w:rPr>
          <w:rFonts w:ascii="宋体" w:eastAsia="宋体" w:hAnsi="宋体"/>
          <w:szCs w:val="18"/>
        </w:rPr>
        <w:t>2 ~]# ssh-copy-id xianchaonode1</w:t>
      </w:r>
    </w:p>
    <w:p w14:paraId="5DD097CB" w14:textId="1759C799" w:rsidR="002B3C9B" w:rsidRPr="00A85214" w:rsidRDefault="002B3C9B" w:rsidP="002B3C9B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Pr="00A85214">
        <w:rPr>
          <w:rFonts w:ascii="宋体" w:eastAsia="宋体" w:hAnsi="宋体" w:hint="eastAsia"/>
          <w:szCs w:val="18"/>
        </w:rPr>
        <w:t>xianchaonode</w:t>
      </w:r>
      <w:r w:rsidRPr="00A85214">
        <w:rPr>
          <w:rFonts w:ascii="宋体" w:eastAsia="宋体" w:hAnsi="宋体"/>
          <w:szCs w:val="18"/>
        </w:rPr>
        <w:t>2 ~]# ssh-copy-id xianchaonode2</w:t>
      </w:r>
    </w:p>
    <w:p w14:paraId="7DAC5F17" w14:textId="77777777" w:rsidR="00A96BA5" w:rsidRPr="00A85214" w:rsidRDefault="00A96BA5" w:rsidP="00B11F92">
      <w:pPr>
        <w:ind w:firstLine="361"/>
        <w:rPr>
          <w:rFonts w:ascii="宋体" w:eastAsia="宋体" w:hAnsi="宋体"/>
          <w:szCs w:val="18"/>
        </w:rPr>
      </w:pPr>
    </w:p>
    <w:p w14:paraId="323981F7" w14:textId="77777777" w:rsidR="00966640" w:rsidRPr="00A85214" w:rsidRDefault="00966640" w:rsidP="00B11F92">
      <w:pPr>
        <w:ind w:firstLine="361"/>
        <w:rPr>
          <w:rFonts w:ascii="宋体" w:eastAsia="宋体" w:hAnsi="宋体"/>
          <w:szCs w:val="18"/>
        </w:rPr>
      </w:pPr>
    </w:p>
    <w:bookmarkEnd w:id="1"/>
    <w:p w14:paraId="797459A6" w14:textId="7FBFA715" w:rsidR="00A42C1D" w:rsidRPr="00A85214" w:rsidRDefault="00A42C1D" w:rsidP="00A42C1D">
      <w:pPr>
        <w:pStyle w:val="4"/>
        <w:spacing w:before="0" w:after="0" w:line="240" w:lineRule="auto"/>
        <w:ind w:firstLineChars="0" w:firstLine="0"/>
        <w:rPr>
          <w:rFonts w:ascii="宋体" w:eastAsia="宋体" w:hAnsi="宋体"/>
          <w:sz w:val="18"/>
          <w:szCs w:val="18"/>
        </w:rPr>
      </w:pPr>
      <w:r w:rsidRPr="00A85214">
        <w:rPr>
          <w:rFonts w:ascii="宋体" w:eastAsia="宋体" w:hAnsi="宋体"/>
          <w:sz w:val="18"/>
          <w:szCs w:val="18"/>
        </w:rPr>
        <w:t xml:space="preserve">1.5 </w:t>
      </w:r>
      <w:r w:rsidRPr="00A85214">
        <w:rPr>
          <w:rFonts w:ascii="宋体" w:eastAsia="宋体" w:hAnsi="宋体" w:hint="eastAsia"/>
          <w:sz w:val="18"/>
          <w:szCs w:val="18"/>
        </w:rPr>
        <w:t>关闭交换分区swap</w:t>
      </w:r>
      <w:r w:rsidR="000773D3" w:rsidRPr="00A85214">
        <w:rPr>
          <w:rFonts w:ascii="宋体" w:eastAsia="宋体" w:hAnsi="宋体" w:hint="eastAsia"/>
          <w:sz w:val="18"/>
          <w:szCs w:val="18"/>
        </w:rPr>
        <w:t>，提升性能</w:t>
      </w:r>
    </w:p>
    <w:p w14:paraId="6427FFB8" w14:textId="055AF8E9" w:rsidR="009631B4" w:rsidRPr="00A85214" w:rsidRDefault="009631B4" w:rsidP="007E1663">
      <w:pPr>
        <w:ind w:leftChars="50" w:left="90" w:firstLine="361"/>
        <w:rPr>
          <w:rFonts w:ascii="宋体" w:eastAsia="宋体" w:hAnsi="宋体"/>
          <w:b w:val="0"/>
          <w:bCs/>
          <w:color w:val="FF0000"/>
          <w:szCs w:val="18"/>
        </w:rPr>
      </w:pPr>
      <w:r w:rsidRPr="00A85214">
        <w:rPr>
          <w:rFonts w:ascii="宋体" w:eastAsia="宋体" w:hAnsi="宋体"/>
          <w:bCs/>
          <w:color w:val="FF0000"/>
          <w:szCs w:val="18"/>
        </w:rPr>
        <w:t>#</w:t>
      </w:r>
      <w:r w:rsidRPr="00A85214">
        <w:rPr>
          <w:rFonts w:ascii="宋体" w:eastAsia="宋体" w:hAnsi="宋体" w:hint="eastAsia"/>
          <w:bCs/>
          <w:color w:val="FF0000"/>
          <w:szCs w:val="18"/>
        </w:rPr>
        <w:t>临时关闭</w:t>
      </w:r>
    </w:p>
    <w:p w14:paraId="7FA01BF4" w14:textId="77777777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[root@xianchaomaster1 ~]# swapoff -a</w:t>
      </w:r>
    </w:p>
    <w:p w14:paraId="3C5D5A26" w14:textId="480BE84A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bookmarkStart w:id="2" w:name="_Hlk70772599"/>
      <w:r w:rsidR="00B73029" w:rsidRPr="00A85214">
        <w:rPr>
          <w:rFonts w:ascii="宋体" w:eastAsia="宋体" w:hAnsi="宋体"/>
          <w:szCs w:val="18"/>
        </w:rPr>
        <w:t>xianchaonode1</w:t>
      </w:r>
      <w:r w:rsidRPr="00A85214">
        <w:rPr>
          <w:rFonts w:ascii="宋体" w:eastAsia="宋体" w:hAnsi="宋体"/>
          <w:szCs w:val="18"/>
        </w:rPr>
        <w:t xml:space="preserve"> </w:t>
      </w:r>
      <w:bookmarkEnd w:id="2"/>
      <w:r w:rsidRPr="00A85214">
        <w:rPr>
          <w:rFonts w:ascii="宋体" w:eastAsia="宋体" w:hAnsi="宋体"/>
          <w:szCs w:val="18"/>
        </w:rPr>
        <w:t>~]#</w:t>
      </w:r>
      <w:r w:rsidR="005D294A" w:rsidRPr="00A85214">
        <w:rPr>
          <w:rFonts w:ascii="宋体" w:eastAsia="宋体" w:hAnsi="宋体"/>
          <w:szCs w:val="18"/>
        </w:rPr>
        <w:t xml:space="preserve"> </w:t>
      </w:r>
      <w:r w:rsidRPr="00A85214">
        <w:rPr>
          <w:rFonts w:ascii="宋体" w:eastAsia="宋体" w:hAnsi="宋体"/>
          <w:szCs w:val="18"/>
        </w:rPr>
        <w:t xml:space="preserve"> swapoff -a</w:t>
      </w:r>
    </w:p>
    <w:p w14:paraId="282AB5A6" w14:textId="0BDB356E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[root@xianchaonode</w:t>
      </w:r>
      <w:r w:rsidR="00B73029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/>
          <w:szCs w:val="18"/>
        </w:rPr>
        <w:t xml:space="preserve">~]# </w:t>
      </w:r>
      <w:r w:rsidR="005D294A" w:rsidRPr="00A85214">
        <w:rPr>
          <w:rFonts w:ascii="宋体" w:eastAsia="宋体" w:hAnsi="宋体"/>
          <w:szCs w:val="18"/>
        </w:rPr>
        <w:t xml:space="preserve"> </w:t>
      </w:r>
      <w:r w:rsidRPr="00A85214">
        <w:rPr>
          <w:rFonts w:ascii="宋体" w:eastAsia="宋体" w:hAnsi="宋体"/>
          <w:szCs w:val="18"/>
        </w:rPr>
        <w:t>swapoff -a</w:t>
      </w:r>
    </w:p>
    <w:p w14:paraId="71A73CD2" w14:textId="77777777" w:rsidR="007E1663" w:rsidRPr="00A85214" w:rsidRDefault="007E1663" w:rsidP="007E1663">
      <w:pPr>
        <w:ind w:leftChars="50" w:left="90" w:firstLine="361"/>
        <w:rPr>
          <w:rFonts w:ascii="宋体" w:eastAsia="宋体" w:hAnsi="宋体"/>
          <w:b w:val="0"/>
          <w:bCs/>
          <w:color w:val="FF0000"/>
          <w:szCs w:val="18"/>
        </w:rPr>
      </w:pPr>
      <w:r w:rsidRPr="00A85214">
        <w:rPr>
          <w:rFonts w:ascii="宋体" w:eastAsia="宋体" w:hAnsi="宋体" w:hint="eastAsia"/>
          <w:bCs/>
          <w:color w:val="FF0000"/>
          <w:szCs w:val="18"/>
        </w:rPr>
        <w:t>#永久关闭：注释swap挂载，给swap这行开头加一下注释</w:t>
      </w:r>
    </w:p>
    <w:p w14:paraId="2CABD634" w14:textId="2477ADBE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[root@xianchaomaster1 ~]# vim /etc/fstab</w:t>
      </w:r>
      <w:r w:rsidRPr="00A85214">
        <w:rPr>
          <w:rFonts w:ascii="宋体" w:eastAsia="宋体" w:hAnsi="宋体" w:hint="eastAsia"/>
          <w:szCs w:val="18"/>
        </w:rPr>
        <w:t xml:space="preserve">   </w:t>
      </w:r>
    </w:p>
    <w:p w14:paraId="57454A74" w14:textId="4A65132D" w:rsidR="00A42C1D" w:rsidRPr="00A85214" w:rsidRDefault="00F27AD4" w:rsidP="00F27AD4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#/dev/mapper/centos-swap swap      swap    defaults        0 0</w:t>
      </w:r>
    </w:p>
    <w:p w14:paraId="229D73BA" w14:textId="0ABDF123" w:rsidR="00F27AD4" w:rsidRPr="00A85214" w:rsidRDefault="00F27AD4" w:rsidP="006A521D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lastRenderedPageBreak/>
        <w:t>#如果是克隆的虚拟机，需要删除UUID</w:t>
      </w:r>
    </w:p>
    <w:p w14:paraId="18461B82" w14:textId="41C525FF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305F75" w:rsidRPr="00A85214">
        <w:rPr>
          <w:rFonts w:ascii="宋体" w:eastAsia="宋体" w:hAnsi="宋体"/>
          <w:szCs w:val="18"/>
        </w:rPr>
        <w:t xml:space="preserve"> xianchaonode1 </w:t>
      </w:r>
      <w:r w:rsidRPr="00A85214">
        <w:rPr>
          <w:rFonts w:ascii="宋体" w:eastAsia="宋体" w:hAnsi="宋体"/>
          <w:szCs w:val="18"/>
        </w:rPr>
        <w:t>~]# vim /etc/fstab</w:t>
      </w:r>
    </w:p>
    <w:p w14:paraId="1B2BBFAC" w14:textId="7013F7C1" w:rsidR="00F27AD4" w:rsidRPr="00A85214" w:rsidRDefault="00F27AD4" w:rsidP="00F27AD4">
      <w:pPr>
        <w:ind w:leftChars="50" w:left="90" w:firstLine="361"/>
        <w:rPr>
          <w:rFonts w:ascii="宋体" w:eastAsia="宋体" w:hAnsi="宋体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#/dev/mapper/centos-swap swap      swap    defaults        0 0</w:t>
      </w:r>
    </w:p>
    <w:p w14:paraId="240292D0" w14:textId="423873C4" w:rsidR="00A42C1D" w:rsidRPr="00A85214" w:rsidRDefault="00F27AD4" w:rsidP="006A521D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#如果是克隆的虚拟机，需要删除UUID</w:t>
      </w:r>
    </w:p>
    <w:p w14:paraId="11C70271" w14:textId="30AFA5D3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305F75" w:rsidRPr="00A85214">
        <w:rPr>
          <w:rFonts w:ascii="宋体" w:eastAsia="宋体" w:hAnsi="宋体"/>
          <w:szCs w:val="18"/>
        </w:rPr>
        <w:t xml:space="preserve"> xianchaonode2</w:t>
      </w:r>
      <w:r w:rsidRPr="00A85214">
        <w:rPr>
          <w:rFonts w:ascii="宋体" w:eastAsia="宋体" w:hAnsi="宋体"/>
          <w:szCs w:val="18"/>
        </w:rPr>
        <w:t xml:space="preserve"> ~]# vim /etc/fstab</w:t>
      </w:r>
      <w:r w:rsidRPr="00A85214">
        <w:rPr>
          <w:rFonts w:ascii="宋体" w:eastAsia="宋体" w:hAnsi="宋体" w:hint="eastAsia"/>
          <w:szCs w:val="18"/>
        </w:rPr>
        <w:t xml:space="preserve">   #给swap这行开头加一下注释#</w:t>
      </w:r>
    </w:p>
    <w:p w14:paraId="32DE6A6D" w14:textId="1508D2BB" w:rsidR="00F27AD4" w:rsidRPr="00A85214" w:rsidRDefault="00F27AD4" w:rsidP="00F27AD4">
      <w:pPr>
        <w:ind w:leftChars="50" w:left="90" w:firstLine="361"/>
        <w:rPr>
          <w:rFonts w:ascii="宋体" w:eastAsia="宋体" w:hAnsi="宋体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#/dev/mapper/centos-swap swap      swap    defaults        0 0</w:t>
      </w:r>
    </w:p>
    <w:p w14:paraId="0C4A1E54" w14:textId="1058365D" w:rsidR="00A42C1D" w:rsidRPr="00A85214" w:rsidRDefault="00111502" w:rsidP="000F7BD6">
      <w:pPr>
        <w:ind w:leftChars="50" w:left="90" w:firstLine="361"/>
        <w:rPr>
          <w:rStyle w:val="richtext"/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#如果是克隆的虚拟机，需要删除UUID</w:t>
      </w:r>
    </w:p>
    <w:p w14:paraId="127A31F1" w14:textId="77777777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</w:p>
    <w:p w14:paraId="74DAB194" w14:textId="3FF3D813" w:rsidR="00A42C1D" w:rsidRPr="00A85214" w:rsidRDefault="000F7BD6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color w:val="FF0000"/>
          <w:szCs w:val="18"/>
        </w:rPr>
        <w:t>问题1：</w:t>
      </w:r>
      <w:r w:rsidR="00A42C1D" w:rsidRPr="00A85214">
        <w:rPr>
          <w:rFonts w:ascii="宋体" w:eastAsia="宋体" w:hAnsi="宋体" w:hint="eastAsia"/>
          <w:szCs w:val="18"/>
        </w:rPr>
        <w:t>为什么要关闭swap交换分区？</w:t>
      </w:r>
    </w:p>
    <w:p w14:paraId="190620C4" w14:textId="660DD664" w:rsidR="00A42C1D" w:rsidRPr="00A85214" w:rsidRDefault="000F7BD6" w:rsidP="0020022F">
      <w:pPr>
        <w:pStyle w:val="HTML0"/>
        <w:ind w:leftChars="200" w:left="360"/>
        <w:rPr>
          <w:rStyle w:val="richtext"/>
          <w:rFonts w:cs="Times New Roman"/>
          <w:b/>
          <w:kern w:val="2"/>
          <w:sz w:val="18"/>
          <w:szCs w:val="18"/>
        </w:rPr>
      </w:pPr>
      <w:r w:rsidRPr="00A85214">
        <w:rPr>
          <w:rStyle w:val="richtext"/>
          <w:rFonts w:cs="Times New Roman" w:hint="eastAsia"/>
          <w:b/>
          <w:kern w:val="2"/>
          <w:sz w:val="18"/>
          <w:szCs w:val="18"/>
        </w:rPr>
        <w:t>Swap是交换分区，如果机器内存不够，会使用swap分区，但是swap分区的性能较低，k</w:t>
      </w:r>
      <w:r w:rsidRPr="00A85214">
        <w:rPr>
          <w:rStyle w:val="richtext"/>
          <w:rFonts w:cs="Times New Roman"/>
          <w:b/>
          <w:kern w:val="2"/>
          <w:sz w:val="18"/>
          <w:szCs w:val="18"/>
        </w:rPr>
        <w:t>8s</w:t>
      </w:r>
      <w:r w:rsidRPr="00A85214">
        <w:rPr>
          <w:rStyle w:val="richtext"/>
          <w:rFonts w:cs="Times New Roman" w:hint="eastAsia"/>
          <w:b/>
          <w:kern w:val="2"/>
          <w:sz w:val="18"/>
          <w:szCs w:val="18"/>
        </w:rPr>
        <w:t>设计的时候为了能提升性能，默认是不允许使用</w:t>
      </w:r>
      <w:r w:rsidR="00537CD9">
        <w:rPr>
          <w:rStyle w:val="richtext"/>
          <w:rFonts w:hint="eastAsia"/>
          <w:b/>
          <w:kern w:val="2"/>
        </w:rPr>
        <w:t>交换</w:t>
      </w:r>
      <w:r w:rsidRPr="00A85214">
        <w:rPr>
          <w:rStyle w:val="richtext"/>
          <w:rFonts w:cs="Times New Roman" w:hint="eastAsia"/>
          <w:b/>
          <w:kern w:val="2"/>
          <w:sz w:val="18"/>
          <w:szCs w:val="18"/>
        </w:rPr>
        <w:t>分区的。</w:t>
      </w:r>
      <w:r w:rsidRPr="00A85214">
        <w:rPr>
          <w:rStyle w:val="richtext"/>
          <w:rFonts w:cs="Times New Roman"/>
          <w:b/>
          <w:kern w:val="2"/>
          <w:sz w:val="18"/>
          <w:szCs w:val="18"/>
        </w:rPr>
        <w:t>K</w:t>
      </w:r>
      <w:r w:rsidRPr="00A85214">
        <w:rPr>
          <w:rStyle w:val="richtext"/>
          <w:rFonts w:cs="Times New Roman" w:hint="eastAsia"/>
          <w:b/>
          <w:kern w:val="2"/>
          <w:sz w:val="18"/>
          <w:szCs w:val="18"/>
        </w:rPr>
        <w:t>ubeadm初始化的时候会检测swap是否关闭，如果没关闭，那就初始化失败。</w:t>
      </w:r>
      <w:r w:rsidR="00A8581C" w:rsidRPr="00A85214">
        <w:rPr>
          <w:rStyle w:val="richtext"/>
          <w:rFonts w:cs="Times New Roman" w:hint="eastAsia"/>
          <w:b/>
          <w:kern w:val="2"/>
          <w:sz w:val="18"/>
          <w:szCs w:val="18"/>
        </w:rPr>
        <w:t>如果</w:t>
      </w:r>
      <w:r w:rsidR="00A42C1D" w:rsidRPr="00A85214">
        <w:rPr>
          <w:rStyle w:val="richtext"/>
          <w:rFonts w:cs="Times New Roman" w:hint="eastAsia"/>
          <w:b/>
          <w:kern w:val="2"/>
          <w:sz w:val="18"/>
          <w:szCs w:val="18"/>
        </w:rPr>
        <w:t>不想要关闭交换分区，安装k</w:t>
      </w:r>
      <w:r w:rsidR="00A42C1D" w:rsidRPr="00A85214">
        <w:rPr>
          <w:rStyle w:val="richtext"/>
          <w:rFonts w:cs="Times New Roman"/>
          <w:b/>
          <w:kern w:val="2"/>
          <w:sz w:val="18"/>
          <w:szCs w:val="18"/>
        </w:rPr>
        <w:t>8s的时候可以指定--ignore-preflight-errors=Swap来解决。</w:t>
      </w:r>
    </w:p>
    <w:p w14:paraId="1B23AC03" w14:textId="77777777" w:rsidR="00A42C1D" w:rsidRPr="00A85214" w:rsidRDefault="00A42C1D" w:rsidP="00A42C1D">
      <w:pPr>
        <w:ind w:firstLineChars="0" w:firstLine="0"/>
        <w:rPr>
          <w:rFonts w:ascii="宋体" w:eastAsia="宋体" w:hAnsi="宋体"/>
          <w:szCs w:val="18"/>
        </w:rPr>
      </w:pPr>
    </w:p>
    <w:p w14:paraId="62B30D35" w14:textId="2D6848CF" w:rsidR="00A42C1D" w:rsidRPr="00A85214" w:rsidRDefault="00774299" w:rsidP="00A42C1D">
      <w:pPr>
        <w:pStyle w:val="4"/>
        <w:spacing w:before="0" w:after="0" w:line="240" w:lineRule="auto"/>
        <w:ind w:firstLineChars="0" w:firstLine="0"/>
        <w:rPr>
          <w:rFonts w:ascii="宋体" w:eastAsia="宋体" w:hAnsi="宋体"/>
          <w:sz w:val="18"/>
          <w:szCs w:val="18"/>
        </w:rPr>
      </w:pPr>
      <w:bookmarkStart w:id="3" w:name="_Hlk66216617"/>
      <w:bookmarkStart w:id="4" w:name="_Hlk66216875"/>
      <w:r w:rsidRPr="00A85214">
        <w:rPr>
          <w:rFonts w:ascii="宋体" w:eastAsia="宋体" w:hAnsi="宋体"/>
          <w:sz w:val="18"/>
          <w:szCs w:val="18"/>
        </w:rPr>
        <w:t>1.6</w:t>
      </w:r>
      <w:r w:rsidR="00A42C1D" w:rsidRPr="00A85214">
        <w:rPr>
          <w:rFonts w:ascii="宋体" w:eastAsia="宋体" w:hAnsi="宋体"/>
          <w:sz w:val="18"/>
          <w:szCs w:val="18"/>
        </w:rPr>
        <w:t xml:space="preserve"> </w:t>
      </w:r>
      <w:r w:rsidR="00A42C1D" w:rsidRPr="00A85214">
        <w:rPr>
          <w:rFonts w:ascii="宋体" w:eastAsia="宋体" w:hAnsi="宋体" w:hint="eastAsia"/>
          <w:sz w:val="18"/>
          <w:szCs w:val="18"/>
        </w:rPr>
        <w:t>修改</w:t>
      </w:r>
      <w:r w:rsidR="00E77EB5" w:rsidRPr="00A85214">
        <w:rPr>
          <w:rFonts w:ascii="宋体" w:eastAsia="宋体" w:hAnsi="宋体" w:hint="eastAsia"/>
          <w:sz w:val="18"/>
          <w:szCs w:val="18"/>
        </w:rPr>
        <w:t>机器</w:t>
      </w:r>
      <w:r w:rsidR="00A42C1D" w:rsidRPr="00A85214">
        <w:rPr>
          <w:rFonts w:ascii="宋体" w:eastAsia="宋体" w:hAnsi="宋体" w:hint="eastAsia"/>
          <w:sz w:val="18"/>
          <w:szCs w:val="18"/>
        </w:rPr>
        <w:t>内核参数</w:t>
      </w:r>
      <w:r w:rsidR="00A42C1D" w:rsidRPr="00A85214">
        <w:rPr>
          <w:rFonts w:ascii="宋体" w:eastAsia="宋体" w:hAnsi="宋体"/>
          <w:sz w:val="18"/>
          <w:szCs w:val="18"/>
        </w:rPr>
        <w:t xml:space="preserve"> </w:t>
      </w:r>
    </w:p>
    <w:p w14:paraId="0A0E9B79" w14:textId="77777777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[root@xianchaomaster1 ~]# modprobe br_netfilter</w:t>
      </w:r>
    </w:p>
    <w:p w14:paraId="6D6F360A" w14:textId="77777777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[root@xianchaomaster1 ~]# echo "modprobe br_netfilter" &gt;&gt; /etc/profile</w:t>
      </w:r>
    </w:p>
    <w:bookmarkEnd w:id="3"/>
    <w:p w14:paraId="5E79099A" w14:textId="77777777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[root@xianchaomaster1 ~]# cat &gt; /etc/sysctl.d/k8s.conf &lt;&lt;EOF</w:t>
      </w:r>
    </w:p>
    <w:p w14:paraId="64724F68" w14:textId="77777777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net.bridge.bridge-nf-call-ip6tables = 1</w:t>
      </w:r>
    </w:p>
    <w:p w14:paraId="105D294B" w14:textId="77777777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net.bridge.bridge-nf-call-iptables = 1</w:t>
      </w:r>
    </w:p>
    <w:p w14:paraId="6105D3EC" w14:textId="77777777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net.ipv4.ip_forward = 1</w:t>
      </w:r>
    </w:p>
    <w:p w14:paraId="379FEEFC" w14:textId="77777777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EOF</w:t>
      </w:r>
    </w:p>
    <w:p w14:paraId="0DA002C1" w14:textId="5F28898A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34566B" w:rsidRPr="00A85214">
        <w:rPr>
          <w:rFonts w:ascii="宋体" w:eastAsia="宋体" w:hAnsi="宋体"/>
          <w:szCs w:val="18"/>
        </w:rPr>
        <w:t>xianchaomaster1</w:t>
      </w:r>
      <w:r w:rsidRPr="00A85214">
        <w:rPr>
          <w:rFonts w:ascii="宋体" w:eastAsia="宋体" w:hAnsi="宋体"/>
          <w:szCs w:val="18"/>
        </w:rPr>
        <w:t xml:space="preserve"> ~]# sysctl -p /etc/sysctl.d/k8s.conf</w:t>
      </w:r>
    </w:p>
    <w:p w14:paraId="7060D32C" w14:textId="77777777" w:rsidR="0034566B" w:rsidRPr="00A85214" w:rsidRDefault="0034566B" w:rsidP="00A42C1D">
      <w:pPr>
        <w:ind w:firstLine="361"/>
        <w:rPr>
          <w:rFonts w:ascii="宋体" w:eastAsia="宋体" w:hAnsi="宋体"/>
          <w:szCs w:val="18"/>
        </w:rPr>
      </w:pPr>
    </w:p>
    <w:p w14:paraId="4E966B59" w14:textId="620AE7FD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215821" w:rsidRPr="00A85214">
        <w:rPr>
          <w:rFonts w:ascii="宋体" w:eastAsia="宋体" w:hAnsi="宋体"/>
          <w:szCs w:val="18"/>
        </w:rPr>
        <w:t>xianchaonode1</w:t>
      </w:r>
      <w:r w:rsidRPr="00A85214">
        <w:rPr>
          <w:rFonts w:ascii="宋体" w:eastAsia="宋体" w:hAnsi="宋体"/>
          <w:szCs w:val="18"/>
        </w:rPr>
        <w:t xml:space="preserve"> ~]# modprobe br_netfilter</w:t>
      </w:r>
    </w:p>
    <w:p w14:paraId="7BA108E0" w14:textId="65D7AB39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215821" w:rsidRPr="00A85214">
        <w:rPr>
          <w:rFonts w:ascii="宋体" w:eastAsia="宋体" w:hAnsi="宋体"/>
          <w:szCs w:val="18"/>
        </w:rPr>
        <w:t xml:space="preserve">xianchaonode1 </w:t>
      </w:r>
      <w:r w:rsidRPr="00A85214">
        <w:rPr>
          <w:rFonts w:ascii="宋体" w:eastAsia="宋体" w:hAnsi="宋体"/>
          <w:szCs w:val="18"/>
        </w:rPr>
        <w:t>~]# echo "modprobe br_netfilter" &gt;&gt; /etc/profile</w:t>
      </w:r>
    </w:p>
    <w:p w14:paraId="6BDE6784" w14:textId="60272E2A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215821" w:rsidRPr="00A85214">
        <w:rPr>
          <w:rFonts w:ascii="宋体" w:eastAsia="宋体" w:hAnsi="宋体"/>
          <w:szCs w:val="18"/>
        </w:rPr>
        <w:t>xianchaonode1</w:t>
      </w:r>
      <w:r w:rsidRPr="00A85214">
        <w:rPr>
          <w:rFonts w:ascii="宋体" w:eastAsia="宋体" w:hAnsi="宋体"/>
          <w:szCs w:val="18"/>
        </w:rPr>
        <w:t xml:space="preserve"> ~]# cat &gt; /etc/sysctl.d/k8s.conf &lt;&lt;EOF</w:t>
      </w:r>
    </w:p>
    <w:p w14:paraId="4E3633C1" w14:textId="77777777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net.bridge.bridge-nf-call-ip6tables = 1</w:t>
      </w:r>
    </w:p>
    <w:p w14:paraId="106C563F" w14:textId="77777777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net.bridge.bridge-nf-call-iptables = 1</w:t>
      </w:r>
    </w:p>
    <w:p w14:paraId="27356E47" w14:textId="77777777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net.ipv4.ip_forward = 1</w:t>
      </w:r>
    </w:p>
    <w:p w14:paraId="47D466E5" w14:textId="77777777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EOF</w:t>
      </w:r>
    </w:p>
    <w:p w14:paraId="3A7C3582" w14:textId="1F75AC4C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215821" w:rsidRPr="00A85214">
        <w:rPr>
          <w:rFonts w:ascii="宋体" w:eastAsia="宋体" w:hAnsi="宋体"/>
          <w:szCs w:val="18"/>
        </w:rPr>
        <w:t xml:space="preserve">xianchaonode1 </w:t>
      </w:r>
      <w:r w:rsidRPr="00A85214">
        <w:rPr>
          <w:rFonts w:ascii="宋体" w:eastAsia="宋体" w:hAnsi="宋体"/>
          <w:szCs w:val="18"/>
        </w:rPr>
        <w:t>~]# sysctl -p /etc/sysctl.d/k8s.conf</w:t>
      </w:r>
    </w:p>
    <w:p w14:paraId="005F98DC" w14:textId="77777777" w:rsidR="0034566B" w:rsidRPr="00A85214" w:rsidRDefault="0034566B" w:rsidP="00A42C1D">
      <w:pPr>
        <w:ind w:firstLine="361"/>
        <w:rPr>
          <w:rFonts w:ascii="宋体" w:eastAsia="宋体" w:hAnsi="宋体"/>
          <w:szCs w:val="18"/>
        </w:rPr>
      </w:pPr>
    </w:p>
    <w:bookmarkEnd w:id="4"/>
    <w:p w14:paraId="3306A626" w14:textId="32F620B1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[root@xianchaonode</w:t>
      </w:r>
      <w:r w:rsidR="00215821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/>
          <w:szCs w:val="18"/>
        </w:rPr>
        <w:t xml:space="preserve"> ~]# modprobe br_netfilter</w:t>
      </w:r>
    </w:p>
    <w:p w14:paraId="2120C6FD" w14:textId="68CCFEC4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[root@xianchaonode</w:t>
      </w:r>
      <w:r w:rsidR="00215821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/>
          <w:szCs w:val="18"/>
        </w:rPr>
        <w:t xml:space="preserve"> ~]# echo "modprobe br_netfilter" &gt;&gt; /etc/profile</w:t>
      </w:r>
    </w:p>
    <w:p w14:paraId="017EA0D2" w14:textId="640EEFBB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[root@xianchaonode</w:t>
      </w:r>
      <w:r w:rsidR="00215821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/>
          <w:szCs w:val="18"/>
        </w:rPr>
        <w:t xml:space="preserve"> ~]# cat &gt; /etc/sysctl.d/k8s.conf &lt;&lt;EOF</w:t>
      </w:r>
    </w:p>
    <w:p w14:paraId="71EC41A6" w14:textId="77777777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net.bridge.bridge-nf-call-ip6tables = 1</w:t>
      </w:r>
    </w:p>
    <w:p w14:paraId="0F9F6157" w14:textId="77777777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net.bridge.bridge-nf-call-iptables = 1</w:t>
      </w:r>
    </w:p>
    <w:p w14:paraId="7065F223" w14:textId="77777777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net.ipv4.ip_forward = 1</w:t>
      </w:r>
    </w:p>
    <w:p w14:paraId="12071703" w14:textId="77777777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EOF</w:t>
      </w:r>
    </w:p>
    <w:p w14:paraId="350A8FF4" w14:textId="73275221" w:rsidR="00A42C1D" w:rsidRPr="00A85214" w:rsidRDefault="00A42C1D" w:rsidP="00A42C1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[root@xianchaonode</w:t>
      </w:r>
      <w:r w:rsidR="00215821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/>
          <w:szCs w:val="18"/>
        </w:rPr>
        <w:t xml:space="preserve"> ~]# sysctl -p /etc/sysctl.d/k8s.conf</w:t>
      </w:r>
    </w:p>
    <w:p w14:paraId="71415084" w14:textId="77777777" w:rsidR="00A42C1D" w:rsidRPr="00A85214" w:rsidRDefault="00A42C1D" w:rsidP="00A42C1D">
      <w:pPr>
        <w:ind w:firstLine="361"/>
        <w:rPr>
          <w:rFonts w:ascii="宋体" w:eastAsia="宋体" w:hAnsi="宋体"/>
          <w:color w:val="FF0000"/>
          <w:szCs w:val="18"/>
        </w:rPr>
      </w:pPr>
    </w:p>
    <w:p w14:paraId="5D68D9A9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color w:val="FF0000"/>
          <w:szCs w:val="18"/>
        </w:rPr>
      </w:pPr>
      <w:r w:rsidRPr="00A85214">
        <w:rPr>
          <w:rFonts w:ascii="宋体" w:eastAsia="宋体" w:hAnsi="宋体" w:hint="eastAsia"/>
          <w:bCs/>
          <w:color w:val="FF0000"/>
          <w:szCs w:val="18"/>
        </w:rPr>
        <w:t>问题1：sysctl是做什么的？</w:t>
      </w:r>
    </w:p>
    <w:p w14:paraId="1A730A1B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lastRenderedPageBreak/>
        <w:t>在运行时配置内核参数</w:t>
      </w:r>
    </w:p>
    <w:p w14:paraId="4A575BE4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cs="Calibri"/>
          <w:bCs/>
          <w:szCs w:val="18"/>
        </w:rPr>
        <w:t> </w:t>
      </w:r>
      <w:r w:rsidRPr="00A85214">
        <w:rPr>
          <w:rFonts w:ascii="宋体" w:eastAsia="宋体" w:hAnsi="宋体"/>
          <w:bCs/>
          <w:szCs w:val="18"/>
        </w:rPr>
        <w:t xml:space="preserve"> -p</w:t>
      </w:r>
      <w:r w:rsidRPr="00A85214">
        <w:rPr>
          <w:rFonts w:ascii="宋体" w:eastAsia="宋体" w:hAnsi="宋体" w:cs="Calibri"/>
          <w:bCs/>
          <w:szCs w:val="18"/>
        </w:rPr>
        <w:t>  </w:t>
      </w:r>
      <w:r w:rsidRPr="00A85214">
        <w:rPr>
          <w:rFonts w:ascii="宋体" w:eastAsia="宋体" w:hAnsi="宋体"/>
          <w:bCs/>
          <w:szCs w:val="18"/>
        </w:rPr>
        <w:t xml:space="preserve"> 从指定的文件加载系统参数，如不指定即从/etc/sysctl.conf中加载</w:t>
      </w:r>
    </w:p>
    <w:p w14:paraId="146D0881" w14:textId="77777777" w:rsidR="005A171B" w:rsidRPr="00A85214" w:rsidRDefault="005A171B" w:rsidP="005A171B">
      <w:pPr>
        <w:ind w:leftChars="50" w:left="90" w:firstLine="360"/>
        <w:rPr>
          <w:rFonts w:ascii="宋体" w:eastAsia="宋体" w:hAnsi="宋体"/>
          <w:b w:val="0"/>
          <w:bCs/>
          <w:szCs w:val="18"/>
        </w:rPr>
      </w:pPr>
    </w:p>
    <w:p w14:paraId="35EC0C10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color w:val="FF0000"/>
          <w:szCs w:val="18"/>
        </w:rPr>
        <w:t>问题</w:t>
      </w:r>
      <w:r w:rsidRPr="00A85214">
        <w:rPr>
          <w:rFonts w:ascii="宋体" w:eastAsia="宋体" w:hAnsi="宋体"/>
          <w:bCs/>
          <w:color w:val="FF0000"/>
          <w:szCs w:val="18"/>
        </w:rPr>
        <w:t>2</w:t>
      </w:r>
      <w:r w:rsidRPr="00A85214">
        <w:rPr>
          <w:rFonts w:ascii="宋体" w:eastAsia="宋体" w:hAnsi="宋体" w:hint="eastAsia"/>
          <w:bCs/>
          <w:color w:val="FF0000"/>
          <w:szCs w:val="18"/>
        </w:rPr>
        <w:t>：</w:t>
      </w:r>
      <w:r w:rsidRPr="00A85214">
        <w:rPr>
          <w:rFonts w:ascii="宋体" w:eastAsia="宋体" w:hAnsi="宋体" w:hint="eastAsia"/>
          <w:bCs/>
          <w:szCs w:val="18"/>
        </w:rPr>
        <w:t>为什么要执行</w:t>
      </w:r>
      <w:r w:rsidRPr="00A85214">
        <w:rPr>
          <w:rFonts w:ascii="宋体" w:eastAsia="宋体" w:hAnsi="宋体"/>
          <w:bCs/>
          <w:szCs w:val="18"/>
        </w:rPr>
        <w:t>modprobe br_netfilter</w:t>
      </w:r>
      <w:r w:rsidRPr="00A85214">
        <w:rPr>
          <w:rFonts w:ascii="宋体" w:eastAsia="宋体" w:hAnsi="宋体" w:hint="eastAsia"/>
          <w:bCs/>
          <w:szCs w:val="18"/>
        </w:rPr>
        <w:t>？</w:t>
      </w:r>
    </w:p>
    <w:p w14:paraId="3B979B6D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修改</w:t>
      </w:r>
      <w:r w:rsidRPr="00A85214">
        <w:rPr>
          <w:rFonts w:ascii="宋体" w:eastAsia="宋体" w:hAnsi="宋体"/>
          <w:bCs/>
          <w:szCs w:val="18"/>
        </w:rPr>
        <w:t>/etc/sysctl.d/k8s.conf</w:t>
      </w:r>
      <w:r w:rsidRPr="00A85214">
        <w:rPr>
          <w:rFonts w:ascii="宋体" w:eastAsia="宋体" w:hAnsi="宋体" w:hint="eastAsia"/>
          <w:bCs/>
          <w:szCs w:val="18"/>
        </w:rPr>
        <w:t>文件，增加如下三行参数：</w:t>
      </w:r>
    </w:p>
    <w:p w14:paraId="423287BA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net.bridge.bridge-nf-call-ip6tables = 1</w:t>
      </w:r>
    </w:p>
    <w:p w14:paraId="278DD053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net.bridge.bridge-nf-call-iptables = 1</w:t>
      </w:r>
    </w:p>
    <w:p w14:paraId="067DCD42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net.ipv4.ip_forward = 1</w:t>
      </w:r>
    </w:p>
    <w:p w14:paraId="23380CEF" w14:textId="77777777" w:rsidR="005A171B" w:rsidRPr="00A85214" w:rsidRDefault="005A171B" w:rsidP="005A171B">
      <w:pPr>
        <w:ind w:leftChars="50" w:left="90" w:firstLine="360"/>
        <w:rPr>
          <w:rFonts w:ascii="宋体" w:eastAsia="宋体" w:hAnsi="宋体"/>
          <w:b w:val="0"/>
          <w:bCs/>
          <w:szCs w:val="18"/>
        </w:rPr>
      </w:pPr>
    </w:p>
    <w:p w14:paraId="3854E9E4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sysctl -p /etc/sysctl.d/k8s.conf</w:t>
      </w:r>
      <w:r w:rsidRPr="00A85214">
        <w:rPr>
          <w:rFonts w:ascii="宋体" w:eastAsia="宋体" w:hAnsi="宋体" w:hint="eastAsia"/>
          <w:bCs/>
          <w:szCs w:val="18"/>
        </w:rPr>
        <w:t>出现报错：</w:t>
      </w:r>
    </w:p>
    <w:p w14:paraId="2C9DAB18" w14:textId="77777777" w:rsidR="005A171B" w:rsidRPr="00A85214" w:rsidRDefault="005A171B" w:rsidP="005A171B">
      <w:pPr>
        <w:ind w:leftChars="50" w:left="90" w:firstLine="360"/>
        <w:rPr>
          <w:rFonts w:ascii="宋体" w:eastAsia="宋体" w:hAnsi="宋体"/>
          <w:b w:val="0"/>
          <w:bCs/>
          <w:szCs w:val="18"/>
        </w:rPr>
      </w:pPr>
    </w:p>
    <w:p w14:paraId="37B97456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sysctl: cannot stat /proc/sys/net/bridge/bridge-nf-call-ip6tables: No such file or directory</w:t>
      </w:r>
    </w:p>
    <w:p w14:paraId="60B0DF0E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sysctl: cannot stat /proc/sys/net/bridge/bridge-nf-call-iptables: No such file or directory</w:t>
      </w:r>
    </w:p>
    <w:p w14:paraId="7C6A17CA" w14:textId="77777777" w:rsidR="005A171B" w:rsidRPr="00A85214" w:rsidRDefault="005A171B" w:rsidP="005A171B">
      <w:pPr>
        <w:ind w:leftChars="50" w:left="90" w:firstLine="360"/>
        <w:rPr>
          <w:rFonts w:ascii="宋体" w:eastAsia="宋体" w:hAnsi="宋体"/>
          <w:b w:val="0"/>
          <w:bCs/>
          <w:szCs w:val="18"/>
        </w:rPr>
      </w:pPr>
    </w:p>
    <w:p w14:paraId="0D1F9C51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解决方法：</w:t>
      </w:r>
    </w:p>
    <w:p w14:paraId="10BC93B0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modprobe br_netfilter</w:t>
      </w:r>
    </w:p>
    <w:p w14:paraId="2D7A8C9F" w14:textId="77777777" w:rsidR="005A171B" w:rsidRPr="00A85214" w:rsidRDefault="005A171B" w:rsidP="005A171B">
      <w:pPr>
        <w:ind w:leftChars="50" w:left="90" w:firstLine="360"/>
        <w:rPr>
          <w:rFonts w:ascii="宋体" w:eastAsia="宋体" w:hAnsi="宋体"/>
          <w:b w:val="0"/>
          <w:bCs/>
          <w:szCs w:val="18"/>
        </w:rPr>
      </w:pPr>
    </w:p>
    <w:p w14:paraId="517186C1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color w:val="FF0000"/>
          <w:szCs w:val="18"/>
        </w:rPr>
        <w:t>问题</w:t>
      </w:r>
      <w:r w:rsidRPr="00A85214">
        <w:rPr>
          <w:rFonts w:ascii="宋体" w:eastAsia="宋体" w:hAnsi="宋体"/>
          <w:bCs/>
          <w:color w:val="FF0000"/>
          <w:szCs w:val="18"/>
        </w:rPr>
        <w:t>3</w:t>
      </w:r>
      <w:r w:rsidRPr="00A85214">
        <w:rPr>
          <w:rFonts w:ascii="宋体" w:eastAsia="宋体" w:hAnsi="宋体" w:hint="eastAsia"/>
          <w:bCs/>
          <w:color w:val="FF0000"/>
          <w:szCs w:val="18"/>
        </w:rPr>
        <w:t>：</w:t>
      </w:r>
      <w:r w:rsidRPr="00A85214">
        <w:rPr>
          <w:rFonts w:ascii="宋体" w:eastAsia="宋体" w:hAnsi="宋体" w:hint="eastAsia"/>
          <w:bCs/>
          <w:szCs w:val="18"/>
        </w:rPr>
        <w:t>为什么开启</w:t>
      </w:r>
      <w:r w:rsidRPr="00A85214">
        <w:rPr>
          <w:rFonts w:ascii="宋体" w:eastAsia="宋体" w:hAnsi="宋体"/>
          <w:bCs/>
          <w:szCs w:val="18"/>
        </w:rPr>
        <w:t>net.bridge.bridge-nf-call-iptables</w:t>
      </w:r>
      <w:r w:rsidRPr="00A85214">
        <w:rPr>
          <w:rFonts w:ascii="宋体" w:eastAsia="宋体" w:hAnsi="宋体" w:hint="eastAsia"/>
          <w:bCs/>
          <w:szCs w:val="18"/>
        </w:rPr>
        <w:t>内核参数？</w:t>
      </w:r>
    </w:p>
    <w:p w14:paraId="0B4B6F89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在centos下安装docker，</w:t>
      </w:r>
      <w:r w:rsidRPr="00A85214">
        <w:rPr>
          <w:rFonts w:ascii="宋体" w:eastAsia="宋体" w:hAnsi="宋体"/>
          <w:bCs/>
          <w:szCs w:val="18"/>
        </w:rPr>
        <w:t>执行docker info出现如下警告</w:t>
      </w:r>
      <w:r w:rsidRPr="00A85214">
        <w:rPr>
          <w:rFonts w:ascii="宋体" w:eastAsia="宋体" w:hAnsi="宋体" w:hint="eastAsia"/>
          <w:bCs/>
          <w:szCs w:val="18"/>
        </w:rPr>
        <w:t>：</w:t>
      </w:r>
    </w:p>
    <w:p w14:paraId="680290F1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WARNING: bridge-nf-call-iptables is disabled</w:t>
      </w:r>
    </w:p>
    <w:p w14:paraId="457F53E7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WARNING: bridge-nf-call-ip6tables is disabled</w:t>
      </w:r>
    </w:p>
    <w:p w14:paraId="40C2A367" w14:textId="77777777" w:rsidR="005A171B" w:rsidRPr="00A85214" w:rsidRDefault="005A171B" w:rsidP="005A171B">
      <w:pPr>
        <w:ind w:leftChars="50" w:left="90" w:firstLine="360"/>
        <w:rPr>
          <w:rFonts w:ascii="宋体" w:eastAsia="宋体" w:hAnsi="宋体"/>
          <w:b w:val="0"/>
          <w:bCs/>
          <w:szCs w:val="18"/>
        </w:rPr>
      </w:pPr>
    </w:p>
    <w:p w14:paraId="06038222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解决办法：</w:t>
      </w:r>
    </w:p>
    <w:p w14:paraId="4FA4126A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vim</w:t>
      </w:r>
      <w:r w:rsidRPr="00A85214">
        <w:rPr>
          <w:rFonts w:ascii="宋体" w:eastAsia="宋体" w:hAnsi="宋体"/>
          <w:bCs/>
          <w:szCs w:val="18"/>
        </w:rPr>
        <w:t xml:space="preserve">  /etc/sysctl.d/k8s.conf</w:t>
      </w:r>
    </w:p>
    <w:p w14:paraId="646351F5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net.bridge.bridge-nf-call-ip6tables = 1</w:t>
      </w:r>
    </w:p>
    <w:p w14:paraId="514C21F5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net.bridge.bridge-nf-call-iptables = 1</w:t>
      </w:r>
    </w:p>
    <w:p w14:paraId="70BF9ACE" w14:textId="77777777" w:rsidR="005A171B" w:rsidRPr="00A85214" w:rsidRDefault="005A171B" w:rsidP="005A171B">
      <w:pPr>
        <w:ind w:leftChars="50" w:left="90" w:firstLine="360"/>
        <w:rPr>
          <w:rFonts w:ascii="宋体" w:eastAsia="宋体" w:hAnsi="宋体"/>
          <w:b w:val="0"/>
          <w:bCs/>
          <w:szCs w:val="18"/>
        </w:rPr>
      </w:pPr>
    </w:p>
    <w:p w14:paraId="01A2B2C5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color w:val="FF0000"/>
          <w:szCs w:val="18"/>
        </w:rPr>
        <w:t>问题4：</w:t>
      </w:r>
      <w:r w:rsidRPr="00A85214">
        <w:rPr>
          <w:rFonts w:ascii="宋体" w:eastAsia="宋体" w:hAnsi="宋体" w:hint="eastAsia"/>
          <w:bCs/>
          <w:szCs w:val="18"/>
        </w:rPr>
        <w:t>为什么要开启</w:t>
      </w:r>
      <w:r w:rsidRPr="00A85214">
        <w:rPr>
          <w:rFonts w:ascii="宋体" w:eastAsia="宋体" w:hAnsi="宋体"/>
          <w:bCs/>
          <w:szCs w:val="18"/>
        </w:rPr>
        <w:t>net.ipv4.ip_forward = 1</w:t>
      </w:r>
      <w:r w:rsidRPr="00A85214">
        <w:rPr>
          <w:rFonts w:ascii="宋体" w:eastAsia="宋体" w:hAnsi="宋体" w:hint="eastAsia"/>
          <w:bCs/>
          <w:szCs w:val="18"/>
        </w:rPr>
        <w:t>参数？</w:t>
      </w:r>
    </w:p>
    <w:p w14:paraId="59B0F2A0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kubeadm初始化k</w:t>
      </w:r>
      <w:r w:rsidRPr="00A85214">
        <w:rPr>
          <w:rFonts w:ascii="宋体" w:eastAsia="宋体" w:hAnsi="宋体"/>
          <w:bCs/>
          <w:szCs w:val="18"/>
        </w:rPr>
        <w:t>8s</w:t>
      </w:r>
      <w:r w:rsidRPr="00A85214">
        <w:rPr>
          <w:rFonts w:ascii="宋体" w:eastAsia="宋体" w:hAnsi="宋体" w:hint="eastAsia"/>
          <w:bCs/>
          <w:szCs w:val="18"/>
        </w:rPr>
        <w:t>如果报错：</w:t>
      </w:r>
    </w:p>
    <w:p w14:paraId="7458D3C4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noProof/>
          <w:szCs w:val="18"/>
        </w:rPr>
        <w:drawing>
          <wp:inline distT="0" distB="0" distL="0" distR="0" wp14:anchorId="631F5DBC" wp14:editId="455BE9BC">
            <wp:extent cx="5274310" cy="26479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043C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就表示没有开启i</w:t>
      </w:r>
      <w:r w:rsidRPr="00A85214">
        <w:rPr>
          <w:rFonts w:ascii="宋体" w:eastAsia="宋体" w:hAnsi="宋体"/>
          <w:bCs/>
          <w:szCs w:val="18"/>
        </w:rPr>
        <w:t>p_forward</w:t>
      </w:r>
      <w:r w:rsidRPr="00A85214">
        <w:rPr>
          <w:rFonts w:ascii="宋体" w:eastAsia="宋体" w:hAnsi="宋体" w:hint="eastAsia"/>
          <w:bCs/>
          <w:szCs w:val="18"/>
        </w:rPr>
        <w:t>，需要开启。</w:t>
      </w:r>
    </w:p>
    <w:p w14:paraId="1DCC395B" w14:textId="77777777" w:rsidR="005A171B" w:rsidRPr="00A85214" w:rsidRDefault="005A171B" w:rsidP="005A171B">
      <w:pPr>
        <w:ind w:leftChars="50" w:left="90" w:firstLine="360"/>
        <w:rPr>
          <w:rFonts w:ascii="宋体" w:eastAsia="宋体" w:hAnsi="宋体"/>
          <w:b w:val="0"/>
          <w:bCs/>
          <w:szCs w:val="18"/>
        </w:rPr>
      </w:pPr>
    </w:p>
    <w:p w14:paraId="3EC11D71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net.ipv4.ip_forward</w:t>
      </w:r>
      <w:r w:rsidRPr="00A85214">
        <w:rPr>
          <w:rFonts w:ascii="宋体" w:eastAsia="宋体" w:hAnsi="宋体" w:hint="eastAsia"/>
          <w:bCs/>
          <w:szCs w:val="18"/>
        </w:rPr>
        <w:t>是数据包转发：</w:t>
      </w:r>
    </w:p>
    <w:p w14:paraId="11935989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出于安全考虑，Linux系统默认是禁止数据包转发的。所谓转发即当主机拥有多于一块的网卡时，其中一块收到数据包，根据数据包的目的ip地址将数据包发往本机另一块网卡，该网卡根据路由表继续发送数据包。这通常是路由器所要实现的功能。</w:t>
      </w:r>
    </w:p>
    <w:p w14:paraId="5CDE9C4F" w14:textId="77777777" w:rsidR="005A171B" w:rsidRPr="00A85214" w:rsidRDefault="005A171B" w:rsidP="005A171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要让Linux系统具有路由转发功能，需要配置一个Linux的内核参数net.ipv4.ip_forward。这个参数指定了Linux系统当前对路由转发功能的支持情况；其值为0时表示禁止进行IP转发；如果是1,则说明IP转发功能已经打开。</w:t>
      </w:r>
    </w:p>
    <w:p w14:paraId="60B3ABC4" w14:textId="1C674317" w:rsidR="00A42C1D" w:rsidRPr="00A85214" w:rsidRDefault="00A42C1D" w:rsidP="00A42C1D">
      <w:pPr>
        <w:ind w:firstLine="361"/>
        <w:rPr>
          <w:rFonts w:ascii="宋体" w:eastAsia="宋体" w:hAnsi="宋体"/>
          <w:color w:val="FF0000"/>
          <w:szCs w:val="18"/>
        </w:rPr>
      </w:pPr>
    </w:p>
    <w:p w14:paraId="408585BF" w14:textId="77777777" w:rsidR="005A171B" w:rsidRPr="00A85214" w:rsidRDefault="005A171B" w:rsidP="00A42C1D">
      <w:pPr>
        <w:ind w:firstLine="361"/>
        <w:rPr>
          <w:rFonts w:ascii="宋体" w:eastAsia="宋体" w:hAnsi="宋体"/>
          <w:szCs w:val="18"/>
        </w:rPr>
      </w:pPr>
    </w:p>
    <w:p w14:paraId="7E9C683C" w14:textId="41394DBB" w:rsidR="00966640" w:rsidRPr="00A85214" w:rsidRDefault="00A967DD" w:rsidP="008E37AF">
      <w:pPr>
        <w:pStyle w:val="4"/>
        <w:spacing w:before="0" w:after="0" w:line="240" w:lineRule="auto"/>
        <w:ind w:firstLineChars="0" w:firstLine="0"/>
        <w:rPr>
          <w:rFonts w:ascii="宋体" w:eastAsia="宋体" w:hAnsi="宋体"/>
          <w:sz w:val="18"/>
          <w:szCs w:val="18"/>
        </w:rPr>
      </w:pPr>
      <w:r w:rsidRPr="00A85214">
        <w:rPr>
          <w:rFonts w:ascii="宋体" w:eastAsia="宋体" w:hAnsi="宋体"/>
          <w:sz w:val="18"/>
          <w:szCs w:val="18"/>
        </w:rPr>
        <w:t>1.7</w:t>
      </w:r>
      <w:r w:rsidR="007208A2" w:rsidRPr="00A85214">
        <w:rPr>
          <w:rFonts w:ascii="宋体" w:eastAsia="宋体" w:hAnsi="宋体"/>
          <w:sz w:val="18"/>
          <w:szCs w:val="18"/>
        </w:rPr>
        <w:t xml:space="preserve"> </w:t>
      </w:r>
      <w:r w:rsidR="007208A2" w:rsidRPr="00A85214">
        <w:rPr>
          <w:rFonts w:ascii="宋体" w:eastAsia="宋体" w:hAnsi="宋体" w:hint="eastAsia"/>
          <w:sz w:val="18"/>
          <w:szCs w:val="18"/>
        </w:rPr>
        <w:t>关闭firewalld防火墙</w:t>
      </w:r>
    </w:p>
    <w:p w14:paraId="5157B00B" w14:textId="79953B05" w:rsidR="00966640" w:rsidRPr="00A85214" w:rsidRDefault="00966640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186DB0" w:rsidRPr="00A85214">
        <w:rPr>
          <w:rFonts w:ascii="宋体" w:eastAsia="宋体" w:hAnsi="宋体"/>
          <w:szCs w:val="18"/>
        </w:rPr>
        <w:t>xianchaomaster1</w:t>
      </w:r>
      <w:r w:rsidRPr="00A85214">
        <w:rPr>
          <w:rFonts w:ascii="宋体" w:eastAsia="宋体" w:hAnsi="宋体"/>
          <w:szCs w:val="18"/>
        </w:rPr>
        <w:t xml:space="preserve"> ~]# systemctl stop firewalld ; systemctl disable firewalld</w:t>
      </w:r>
    </w:p>
    <w:p w14:paraId="2C0985B7" w14:textId="4ED223D9" w:rsidR="00966640" w:rsidRPr="00A85214" w:rsidRDefault="00966640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412C1D" w:rsidRPr="00A85214">
        <w:rPr>
          <w:rFonts w:ascii="宋体" w:eastAsia="宋体" w:hAnsi="宋体"/>
          <w:szCs w:val="18"/>
        </w:rPr>
        <w:t>xianchaonode1</w:t>
      </w:r>
      <w:r w:rsidRPr="00A85214">
        <w:rPr>
          <w:rFonts w:ascii="宋体" w:eastAsia="宋体" w:hAnsi="宋体"/>
          <w:szCs w:val="18"/>
        </w:rPr>
        <w:t xml:space="preserve"> ~]# systemctl stop firewalld ; systemctl disable firewalld</w:t>
      </w:r>
    </w:p>
    <w:p w14:paraId="699BCF48" w14:textId="6B3441ED" w:rsidR="00D15D83" w:rsidRPr="00A85214" w:rsidRDefault="00D15D83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186DB0" w:rsidRPr="00A85214">
        <w:rPr>
          <w:rFonts w:ascii="宋体" w:eastAsia="宋体" w:hAnsi="宋体"/>
          <w:szCs w:val="18"/>
        </w:rPr>
        <w:t>xianchaonode</w:t>
      </w:r>
      <w:r w:rsidR="00412C1D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/>
          <w:szCs w:val="18"/>
        </w:rPr>
        <w:t xml:space="preserve"> ~]# systemctl stop firewalld ; systemctl disable firewalld</w:t>
      </w:r>
    </w:p>
    <w:p w14:paraId="3325DE94" w14:textId="77777777" w:rsidR="00D15D83" w:rsidRPr="00A85214" w:rsidRDefault="00D15D83" w:rsidP="00B11F92">
      <w:pPr>
        <w:ind w:firstLineChars="0" w:firstLine="0"/>
        <w:rPr>
          <w:rFonts w:ascii="宋体" w:eastAsia="宋体" w:hAnsi="宋体"/>
          <w:szCs w:val="18"/>
        </w:rPr>
      </w:pPr>
    </w:p>
    <w:p w14:paraId="47C921F9" w14:textId="7295EECE" w:rsidR="00966640" w:rsidRPr="00A85214" w:rsidRDefault="00A967DD" w:rsidP="008E37AF">
      <w:pPr>
        <w:pStyle w:val="4"/>
        <w:spacing w:before="0" w:after="0" w:line="240" w:lineRule="auto"/>
        <w:ind w:firstLineChars="0" w:firstLine="0"/>
        <w:rPr>
          <w:rFonts w:ascii="宋体" w:eastAsia="宋体" w:hAnsi="宋体"/>
          <w:sz w:val="18"/>
          <w:szCs w:val="18"/>
        </w:rPr>
      </w:pPr>
      <w:r w:rsidRPr="00A85214">
        <w:rPr>
          <w:rFonts w:ascii="宋体" w:eastAsia="宋体" w:hAnsi="宋体"/>
          <w:sz w:val="18"/>
          <w:szCs w:val="18"/>
        </w:rPr>
        <w:t>1.7</w:t>
      </w:r>
      <w:r w:rsidR="008E37AF" w:rsidRPr="00A85214">
        <w:rPr>
          <w:rFonts w:ascii="宋体" w:eastAsia="宋体" w:hAnsi="宋体"/>
          <w:sz w:val="18"/>
          <w:szCs w:val="18"/>
        </w:rPr>
        <w:t xml:space="preserve"> </w:t>
      </w:r>
      <w:r w:rsidR="008E37AF" w:rsidRPr="00A85214">
        <w:rPr>
          <w:rFonts w:ascii="宋体" w:eastAsia="宋体" w:hAnsi="宋体" w:hint="eastAsia"/>
          <w:sz w:val="18"/>
          <w:szCs w:val="18"/>
        </w:rPr>
        <w:t>关闭</w:t>
      </w:r>
      <w:r w:rsidR="00966640" w:rsidRPr="00A85214">
        <w:rPr>
          <w:rFonts w:ascii="宋体" w:eastAsia="宋体" w:hAnsi="宋体" w:hint="eastAsia"/>
          <w:sz w:val="18"/>
          <w:szCs w:val="18"/>
        </w:rPr>
        <w:t>selinux</w:t>
      </w:r>
    </w:p>
    <w:p w14:paraId="653D5E27" w14:textId="7C88F23B" w:rsidR="00966640" w:rsidRPr="00A85214" w:rsidRDefault="00966640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186DB0" w:rsidRPr="00A85214">
        <w:rPr>
          <w:rFonts w:ascii="宋体" w:eastAsia="宋体" w:hAnsi="宋体"/>
          <w:szCs w:val="18"/>
        </w:rPr>
        <w:t>xianchaomaster1</w:t>
      </w:r>
      <w:r w:rsidRPr="00A85214">
        <w:rPr>
          <w:rFonts w:ascii="宋体" w:eastAsia="宋体" w:hAnsi="宋体"/>
          <w:szCs w:val="18"/>
        </w:rPr>
        <w:t xml:space="preserve"> ~]# sed -i 's/SELINUX=enforcing/SELINUX=disabled/g' /etc/selinux/config</w:t>
      </w:r>
    </w:p>
    <w:p w14:paraId="2CC1AEFB" w14:textId="3CF299EA" w:rsidR="00A9737D" w:rsidRPr="00A85214" w:rsidRDefault="00A9737D" w:rsidP="001055E6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szCs w:val="18"/>
        </w:rPr>
        <w:t>#</w:t>
      </w:r>
      <w:r w:rsidRPr="00A85214">
        <w:rPr>
          <w:rFonts w:ascii="宋体" w:eastAsia="宋体" w:hAnsi="宋体" w:hint="eastAsia"/>
          <w:bCs/>
          <w:szCs w:val="18"/>
        </w:rPr>
        <w:t>修改selinux配置文件之后，重启机器，selinux配置才能永久生效</w:t>
      </w:r>
    </w:p>
    <w:p w14:paraId="2976013F" w14:textId="27A83C82" w:rsidR="00966640" w:rsidRPr="00A85214" w:rsidRDefault="00966640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186DB0" w:rsidRPr="00A85214">
        <w:rPr>
          <w:rFonts w:ascii="宋体" w:eastAsia="宋体" w:hAnsi="宋体"/>
          <w:szCs w:val="18"/>
        </w:rPr>
        <w:t>xianchao</w:t>
      </w:r>
      <w:r w:rsidR="005C72E1" w:rsidRPr="00A85214">
        <w:rPr>
          <w:rFonts w:ascii="宋体" w:eastAsia="宋体" w:hAnsi="宋体"/>
          <w:szCs w:val="18"/>
        </w:rPr>
        <w:t>node1</w:t>
      </w:r>
      <w:r w:rsidRPr="00A85214">
        <w:rPr>
          <w:rFonts w:ascii="宋体" w:eastAsia="宋体" w:hAnsi="宋体"/>
          <w:szCs w:val="18"/>
        </w:rPr>
        <w:t xml:space="preserve"> ~]# sed -i 's/SELINUX=enforcing/SELINUX=disabled/g' /etc/selinux/config</w:t>
      </w:r>
    </w:p>
    <w:p w14:paraId="0DD78F6F" w14:textId="34E5972A" w:rsidR="001055E6" w:rsidRPr="00A85214" w:rsidRDefault="001055E6" w:rsidP="007F4FAC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szCs w:val="18"/>
        </w:rPr>
        <w:t>#</w:t>
      </w:r>
      <w:r w:rsidRPr="00A85214">
        <w:rPr>
          <w:rFonts w:ascii="宋体" w:eastAsia="宋体" w:hAnsi="宋体" w:hint="eastAsia"/>
          <w:bCs/>
          <w:szCs w:val="18"/>
        </w:rPr>
        <w:t>修改selinux配置文件之后，重启机器，selinux配置才能永久生效</w:t>
      </w:r>
    </w:p>
    <w:p w14:paraId="72CEA4E0" w14:textId="5B6B1665" w:rsidR="00966640" w:rsidRPr="00A85214" w:rsidRDefault="00B05F2A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186DB0" w:rsidRPr="00A85214">
        <w:rPr>
          <w:rFonts w:ascii="宋体" w:eastAsia="宋体" w:hAnsi="宋体"/>
          <w:szCs w:val="18"/>
        </w:rPr>
        <w:t>xianchaonode</w:t>
      </w:r>
      <w:r w:rsidR="005C72E1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/>
          <w:szCs w:val="18"/>
        </w:rPr>
        <w:t xml:space="preserve"> ~]# sed -i 's/SELINUX=enforcing/SELINUX=disabled/g' /etc/selinux/config</w:t>
      </w:r>
    </w:p>
    <w:p w14:paraId="6CA8F76C" w14:textId="6A8ABBB8" w:rsidR="00E75E0E" w:rsidRPr="00A85214" w:rsidRDefault="007F4FAC" w:rsidP="00F62064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szCs w:val="18"/>
        </w:rPr>
        <w:t>#</w:t>
      </w:r>
      <w:r w:rsidRPr="00A85214">
        <w:rPr>
          <w:rFonts w:ascii="宋体" w:eastAsia="宋体" w:hAnsi="宋体" w:hint="eastAsia"/>
          <w:bCs/>
          <w:szCs w:val="18"/>
        </w:rPr>
        <w:t>修改selinux配置文件之后，重启机器，selinux配置才能永久生效</w:t>
      </w:r>
    </w:p>
    <w:p w14:paraId="3D836F86" w14:textId="2E4950A8" w:rsidR="00E75E0E" w:rsidRPr="00A85214" w:rsidRDefault="00D85E57" w:rsidP="00E75E0E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186DB0" w:rsidRPr="00A85214">
        <w:rPr>
          <w:rFonts w:ascii="宋体" w:eastAsia="宋体" w:hAnsi="宋体"/>
          <w:szCs w:val="18"/>
        </w:rPr>
        <w:t>xianchaomaster1</w:t>
      </w:r>
      <w:r w:rsidRPr="00A85214">
        <w:rPr>
          <w:rFonts w:ascii="宋体" w:eastAsia="宋体" w:hAnsi="宋体"/>
          <w:szCs w:val="18"/>
        </w:rPr>
        <w:t xml:space="preserve"> ~]#</w:t>
      </w:r>
      <w:r w:rsidR="00E75E0E" w:rsidRPr="00A85214">
        <w:rPr>
          <w:rFonts w:ascii="宋体" w:eastAsia="宋体" w:hAnsi="宋体"/>
          <w:szCs w:val="18"/>
        </w:rPr>
        <w:t>getenforce</w:t>
      </w:r>
    </w:p>
    <w:p w14:paraId="1E3E6479" w14:textId="02465342" w:rsidR="00E75E0E" w:rsidRPr="00A85214" w:rsidRDefault="00E75E0E" w:rsidP="00E75E0E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Disabled</w:t>
      </w:r>
    </w:p>
    <w:p w14:paraId="5EF4B3BC" w14:textId="66B39638" w:rsidR="00E87301" w:rsidRPr="00A85214" w:rsidRDefault="00E87301" w:rsidP="00BE4A44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#显示</w:t>
      </w:r>
      <w:r w:rsidRPr="00A85214">
        <w:rPr>
          <w:rFonts w:ascii="宋体" w:eastAsia="宋体" w:hAnsi="宋体"/>
          <w:bCs/>
          <w:color w:val="FF0000"/>
          <w:szCs w:val="18"/>
        </w:rPr>
        <w:t>Disabled</w:t>
      </w:r>
      <w:r w:rsidRPr="00A85214">
        <w:rPr>
          <w:rFonts w:ascii="宋体" w:eastAsia="宋体" w:hAnsi="宋体" w:hint="eastAsia"/>
          <w:bCs/>
          <w:color w:val="FF0000"/>
          <w:szCs w:val="18"/>
        </w:rPr>
        <w:t>说明selinux已经关闭</w:t>
      </w:r>
    </w:p>
    <w:p w14:paraId="6514E599" w14:textId="4E2B491D" w:rsidR="00B0192C" w:rsidRPr="00A85214" w:rsidRDefault="00B0192C" w:rsidP="00B0192C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186DB0" w:rsidRPr="00A85214">
        <w:rPr>
          <w:rFonts w:ascii="宋体" w:eastAsia="宋体" w:hAnsi="宋体"/>
          <w:szCs w:val="18"/>
        </w:rPr>
        <w:t>xianchao</w:t>
      </w:r>
      <w:r w:rsidR="005C72E1" w:rsidRPr="00A85214">
        <w:rPr>
          <w:rFonts w:ascii="宋体" w:eastAsia="宋体" w:hAnsi="宋体"/>
          <w:szCs w:val="18"/>
        </w:rPr>
        <w:t>node1</w:t>
      </w:r>
      <w:r w:rsidRPr="00A85214">
        <w:rPr>
          <w:rFonts w:ascii="宋体" w:eastAsia="宋体" w:hAnsi="宋体"/>
          <w:szCs w:val="18"/>
        </w:rPr>
        <w:t xml:space="preserve"> ~]#getenforce</w:t>
      </w:r>
    </w:p>
    <w:p w14:paraId="44D2C679" w14:textId="3DDD704E" w:rsidR="00B0192C" w:rsidRPr="00A85214" w:rsidRDefault="00B0192C" w:rsidP="00B0192C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Disabled</w:t>
      </w:r>
    </w:p>
    <w:p w14:paraId="732A2E1C" w14:textId="4D501EEC" w:rsidR="00BE4A44" w:rsidRPr="00A85214" w:rsidRDefault="00BE4A44" w:rsidP="00087F09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#显示</w:t>
      </w:r>
      <w:r w:rsidRPr="00A85214">
        <w:rPr>
          <w:rFonts w:ascii="宋体" w:eastAsia="宋体" w:hAnsi="宋体"/>
          <w:bCs/>
          <w:color w:val="FF0000"/>
          <w:szCs w:val="18"/>
        </w:rPr>
        <w:t>Disabled</w:t>
      </w:r>
      <w:r w:rsidRPr="00A85214">
        <w:rPr>
          <w:rFonts w:ascii="宋体" w:eastAsia="宋体" w:hAnsi="宋体" w:hint="eastAsia"/>
          <w:bCs/>
          <w:color w:val="FF0000"/>
          <w:szCs w:val="18"/>
        </w:rPr>
        <w:t>说明selinux已经关闭</w:t>
      </w:r>
    </w:p>
    <w:p w14:paraId="1C16C352" w14:textId="2282EDCE" w:rsidR="00B0192C" w:rsidRPr="00A85214" w:rsidRDefault="00B0192C" w:rsidP="00B0192C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186DB0" w:rsidRPr="00A85214">
        <w:rPr>
          <w:rFonts w:ascii="宋体" w:eastAsia="宋体" w:hAnsi="宋体"/>
          <w:szCs w:val="18"/>
        </w:rPr>
        <w:t>xianchaonode</w:t>
      </w:r>
      <w:r w:rsidR="005C72E1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/>
          <w:szCs w:val="18"/>
        </w:rPr>
        <w:t>~]#getenforce</w:t>
      </w:r>
    </w:p>
    <w:p w14:paraId="494CA305" w14:textId="15BF328E" w:rsidR="00B0192C" w:rsidRPr="00A85214" w:rsidRDefault="00B0192C" w:rsidP="00B0192C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Disabled</w:t>
      </w:r>
    </w:p>
    <w:p w14:paraId="63033DDC" w14:textId="3DC54F2D" w:rsidR="00087F09" w:rsidRPr="00A85214" w:rsidRDefault="00087F09" w:rsidP="00585B67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#显示</w:t>
      </w:r>
      <w:r w:rsidRPr="00A85214">
        <w:rPr>
          <w:rFonts w:ascii="宋体" w:eastAsia="宋体" w:hAnsi="宋体"/>
          <w:bCs/>
          <w:color w:val="FF0000"/>
          <w:szCs w:val="18"/>
        </w:rPr>
        <w:t>Disabled</w:t>
      </w:r>
      <w:r w:rsidRPr="00A85214">
        <w:rPr>
          <w:rFonts w:ascii="宋体" w:eastAsia="宋体" w:hAnsi="宋体" w:hint="eastAsia"/>
          <w:bCs/>
          <w:color w:val="FF0000"/>
          <w:szCs w:val="18"/>
        </w:rPr>
        <w:t>说明selinux已经关闭</w:t>
      </w:r>
    </w:p>
    <w:p w14:paraId="5A0D7381" w14:textId="77777777" w:rsidR="0025463C" w:rsidRPr="00A85214" w:rsidRDefault="0025463C" w:rsidP="00B11F92">
      <w:pPr>
        <w:ind w:firstLineChars="0" w:firstLine="0"/>
        <w:rPr>
          <w:rFonts w:ascii="宋体" w:eastAsia="宋体" w:hAnsi="宋体"/>
          <w:szCs w:val="18"/>
        </w:rPr>
      </w:pPr>
    </w:p>
    <w:p w14:paraId="228A9070" w14:textId="2CABCB86" w:rsidR="003E579B" w:rsidRPr="00A85214" w:rsidRDefault="00C1756F" w:rsidP="006A1AC1">
      <w:pPr>
        <w:pStyle w:val="4"/>
        <w:spacing w:before="0" w:after="0" w:line="240" w:lineRule="auto"/>
        <w:ind w:firstLineChars="0" w:firstLine="0"/>
        <w:rPr>
          <w:rFonts w:ascii="宋体" w:eastAsia="宋体" w:hAnsi="宋体"/>
          <w:sz w:val="18"/>
          <w:szCs w:val="18"/>
        </w:rPr>
      </w:pPr>
      <w:r w:rsidRPr="00A85214">
        <w:rPr>
          <w:rFonts w:ascii="宋体" w:eastAsia="宋体" w:hAnsi="宋体"/>
          <w:sz w:val="18"/>
          <w:szCs w:val="18"/>
        </w:rPr>
        <w:t xml:space="preserve">1.8 </w:t>
      </w:r>
      <w:r w:rsidR="003E579B" w:rsidRPr="00A85214">
        <w:rPr>
          <w:rFonts w:ascii="宋体" w:eastAsia="宋体" w:hAnsi="宋体" w:hint="eastAsia"/>
          <w:sz w:val="18"/>
          <w:szCs w:val="18"/>
        </w:rPr>
        <w:t>配置阿里云</w:t>
      </w:r>
      <w:r w:rsidR="00AA6FA4" w:rsidRPr="00A85214">
        <w:rPr>
          <w:rFonts w:ascii="宋体" w:eastAsia="宋体" w:hAnsi="宋体" w:hint="eastAsia"/>
          <w:sz w:val="18"/>
          <w:szCs w:val="18"/>
        </w:rPr>
        <w:t>的</w:t>
      </w:r>
      <w:r w:rsidR="003E579B" w:rsidRPr="00A85214">
        <w:rPr>
          <w:rFonts w:ascii="宋体" w:eastAsia="宋体" w:hAnsi="宋体" w:hint="eastAsia"/>
          <w:sz w:val="18"/>
          <w:szCs w:val="18"/>
        </w:rPr>
        <w:t>repo源</w:t>
      </w:r>
    </w:p>
    <w:p w14:paraId="5D75B5EE" w14:textId="77777777" w:rsidR="00273936" w:rsidRPr="00A85214" w:rsidRDefault="00273936" w:rsidP="00357516">
      <w:pPr>
        <w:ind w:firstLineChars="0" w:firstLine="0"/>
        <w:rPr>
          <w:rFonts w:ascii="宋体" w:eastAsia="宋体" w:hAnsi="宋体"/>
          <w:color w:val="FF0000"/>
          <w:szCs w:val="18"/>
        </w:rPr>
      </w:pPr>
    </w:p>
    <w:p w14:paraId="7B45CEA4" w14:textId="175DD41A" w:rsidR="005A56E0" w:rsidRDefault="005A56E0" w:rsidP="005A56E0">
      <w:pPr>
        <w:ind w:firstLine="361"/>
        <w:rPr>
          <w:rFonts w:ascii="宋体" w:eastAsia="宋体" w:hAnsi="宋体"/>
          <w:color w:val="FF0000"/>
          <w:szCs w:val="18"/>
        </w:rPr>
      </w:pPr>
      <w:r w:rsidRPr="00A85214">
        <w:rPr>
          <w:rFonts w:ascii="宋体" w:eastAsia="宋体" w:hAnsi="宋体" w:hint="eastAsia"/>
          <w:color w:val="FF0000"/>
          <w:szCs w:val="18"/>
        </w:rPr>
        <w:t>#配置国内阿里云docker的repo源</w:t>
      </w:r>
    </w:p>
    <w:p w14:paraId="32586B80" w14:textId="77777777" w:rsidR="003E73E0" w:rsidRPr="00A85214" w:rsidRDefault="003E73E0" w:rsidP="003E73E0">
      <w:pPr>
        <w:ind w:firstLine="361"/>
        <w:rPr>
          <w:rFonts w:ascii="宋体" w:eastAsia="宋体" w:hAnsi="宋体"/>
          <w:color w:val="FF0000"/>
          <w:szCs w:val="18"/>
        </w:rPr>
      </w:pPr>
      <w:r w:rsidRPr="00A85214">
        <w:rPr>
          <w:rFonts w:ascii="宋体" w:eastAsia="宋体" w:hAnsi="宋体"/>
          <w:szCs w:val="18"/>
        </w:rPr>
        <w:t>[root@xianchaomaster1 ~]#</w:t>
      </w:r>
      <w:r>
        <w:rPr>
          <w:rFonts w:ascii="宋体" w:eastAsia="宋体" w:hAnsi="宋体"/>
          <w:szCs w:val="18"/>
        </w:rPr>
        <w:t>yum install yum-utils -y</w:t>
      </w:r>
    </w:p>
    <w:p w14:paraId="76DC2A56" w14:textId="77777777" w:rsidR="00006858" w:rsidRPr="0049725F" w:rsidRDefault="00006858" w:rsidP="00006858">
      <w:pPr>
        <w:ind w:firstLine="361"/>
        <w:rPr>
          <w:rFonts w:ascii="宋体" w:eastAsia="宋体" w:hAnsi="宋体"/>
          <w:color w:val="FF0000"/>
          <w:szCs w:val="18"/>
        </w:rPr>
      </w:pPr>
      <w:r w:rsidRPr="00A85214">
        <w:rPr>
          <w:rFonts w:ascii="宋体" w:eastAsia="宋体" w:hAnsi="宋体"/>
          <w:szCs w:val="18"/>
        </w:rPr>
        <w:t>[root@xianchao</w:t>
      </w:r>
      <w:r>
        <w:rPr>
          <w:rFonts w:ascii="宋体" w:eastAsia="宋体" w:hAnsi="宋体"/>
          <w:szCs w:val="18"/>
        </w:rPr>
        <w:t>node1</w:t>
      </w:r>
      <w:r w:rsidRPr="00A85214">
        <w:rPr>
          <w:rFonts w:ascii="宋体" w:eastAsia="宋体" w:hAnsi="宋体"/>
          <w:szCs w:val="18"/>
        </w:rPr>
        <w:t xml:space="preserve"> ~]#</w:t>
      </w:r>
      <w:r>
        <w:rPr>
          <w:rFonts w:ascii="宋体" w:eastAsia="宋体" w:hAnsi="宋体"/>
          <w:szCs w:val="18"/>
        </w:rPr>
        <w:t>yum install yum-utils -y</w:t>
      </w:r>
    </w:p>
    <w:p w14:paraId="059EA624" w14:textId="2F54F7A4" w:rsidR="003E73E0" w:rsidRPr="003A0E3D" w:rsidRDefault="003A0E3D" w:rsidP="00691671">
      <w:pPr>
        <w:ind w:firstLine="361"/>
        <w:rPr>
          <w:rFonts w:ascii="宋体" w:eastAsia="宋体" w:hAnsi="宋体"/>
          <w:color w:val="FF0000"/>
          <w:szCs w:val="18"/>
        </w:rPr>
      </w:pPr>
      <w:r w:rsidRPr="00A85214">
        <w:rPr>
          <w:rFonts w:ascii="宋体" w:eastAsia="宋体" w:hAnsi="宋体"/>
          <w:szCs w:val="18"/>
        </w:rPr>
        <w:t>[root@xianchao</w:t>
      </w:r>
      <w:r>
        <w:rPr>
          <w:rFonts w:ascii="宋体" w:eastAsia="宋体" w:hAnsi="宋体"/>
          <w:szCs w:val="18"/>
        </w:rPr>
        <w:t>node2</w:t>
      </w:r>
      <w:r w:rsidRPr="00A85214">
        <w:rPr>
          <w:rFonts w:ascii="宋体" w:eastAsia="宋体" w:hAnsi="宋体"/>
          <w:szCs w:val="18"/>
        </w:rPr>
        <w:t xml:space="preserve"> ~]#</w:t>
      </w:r>
      <w:r>
        <w:rPr>
          <w:rFonts w:ascii="宋体" w:eastAsia="宋体" w:hAnsi="宋体"/>
          <w:szCs w:val="18"/>
        </w:rPr>
        <w:t>yum install yum-utils -y</w:t>
      </w:r>
    </w:p>
    <w:p w14:paraId="401553AD" w14:textId="77777777" w:rsidR="005A56E0" w:rsidRPr="00A85214" w:rsidRDefault="005A56E0" w:rsidP="005A56E0">
      <w:pPr>
        <w:ind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szCs w:val="18"/>
        </w:rPr>
        <w:t xml:space="preserve">[root@xianchaomaster1 ~]# </w:t>
      </w:r>
      <w:r w:rsidRPr="00A85214">
        <w:rPr>
          <w:rFonts w:ascii="宋体" w:eastAsia="宋体" w:hAnsi="宋体"/>
          <w:bCs/>
          <w:szCs w:val="18"/>
        </w:rPr>
        <w:t xml:space="preserve">yum-config-manager --add-repo </w:t>
      </w:r>
      <w:hyperlink r:id="rId20" w:history="1">
        <w:r w:rsidRPr="00A85214">
          <w:rPr>
            <w:rFonts w:ascii="宋体" w:eastAsia="宋体" w:hAnsi="宋体"/>
            <w:bCs/>
            <w:szCs w:val="18"/>
          </w:rPr>
          <w:t>http://mirrors.aliyun.com/docker-ce/linux/centos/docker-ce.repo</w:t>
        </w:r>
      </w:hyperlink>
    </w:p>
    <w:p w14:paraId="0D37F57C" w14:textId="3A8B812A" w:rsidR="005A56E0" w:rsidRPr="00A85214" w:rsidRDefault="005A56E0" w:rsidP="005A56E0">
      <w:pPr>
        <w:ind w:firstLine="361"/>
        <w:rPr>
          <w:rFonts w:ascii="宋体" w:eastAsia="宋体" w:hAnsi="宋体"/>
          <w:bCs/>
          <w:szCs w:val="18"/>
        </w:rPr>
      </w:pPr>
      <w:r w:rsidRPr="00A85214">
        <w:rPr>
          <w:rFonts w:ascii="宋体" w:eastAsia="宋体" w:hAnsi="宋体"/>
          <w:szCs w:val="18"/>
        </w:rPr>
        <w:t xml:space="preserve">[root@xianchaonode1 ~]# </w:t>
      </w:r>
      <w:r w:rsidRPr="00A85214">
        <w:rPr>
          <w:rFonts w:ascii="宋体" w:eastAsia="宋体" w:hAnsi="宋体"/>
          <w:bCs/>
          <w:szCs w:val="18"/>
        </w:rPr>
        <w:t xml:space="preserve">yum-config-manager --add-repo </w:t>
      </w:r>
      <w:hyperlink r:id="rId21" w:history="1">
        <w:r w:rsidRPr="00A85214">
          <w:rPr>
            <w:rFonts w:ascii="宋体" w:eastAsia="宋体" w:hAnsi="宋体"/>
            <w:bCs/>
            <w:szCs w:val="18"/>
          </w:rPr>
          <w:t>http://mirrors.aliyun.com/docker-ce/linux/centos/docker-ce.repo</w:t>
        </w:r>
      </w:hyperlink>
    </w:p>
    <w:p w14:paraId="14E70000" w14:textId="2BE8A123" w:rsidR="003C27E2" w:rsidRPr="00A85214" w:rsidRDefault="003C27E2" w:rsidP="000108B1">
      <w:pPr>
        <w:ind w:firstLine="361"/>
        <w:rPr>
          <w:rFonts w:ascii="宋体" w:eastAsia="宋体" w:hAnsi="宋体"/>
          <w:bCs/>
          <w:szCs w:val="18"/>
        </w:rPr>
      </w:pPr>
      <w:r w:rsidRPr="00A85214">
        <w:rPr>
          <w:rFonts w:ascii="宋体" w:eastAsia="宋体" w:hAnsi="宋体"/>
          <w:szCs w:val="18"/>
        </w:rPr>
        <w:t>[root@xianchaonode</w:t>
      </w:r>
      <w:r w:rsidR="000108B1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/>
          <w:szCs w:val="18"/>
        </w:rPr>
        <w:t xml:space="preserve"> ~]# </w:t>
      </w:r>
      <w:r w:rsidRPr="00A85214">
        <w:rPr>
          <w:rFonts w:ascii="宋体" w:eastAsia="宋体" w:hAnsi="宋体"/>
          <w:bCs/>
          <w:szCs w:val="18"/>
        </w:rPr>
        <w:t xml:space="preserve">yum-config-manager --add-repo </w:t>
      </w:r>
      <w:hyperlink r:id="rId22" w:history="1">
        <w:r w:rsidRPr="00A85214">
          <w:rPr>
            <w:rFonts w:ascii="宋体" w:eastAsia="宋体" w:hAnsi="宋体"/>
            <w:bCs/>
            <w:szCs w:val="18"/>
          </w:rPr>
          <w:t>http://mirrors.aliyun.com/docker-ce/linux/centos/docker-ce.repo</w:t>
        </w:r>
      </w:hyperlink>
    </w:p>
    <w:p w14:paraId="36D13D29" w14:textId="22B9DBE5" w:rsidR="005A56E0" w:rsidRPr="00A85214" w:rsidRDefault="005A56E0" w:rsidP="005A56E0">
      <w:pPr>
        <w:ind w:leftChars="50" w:left="90" w:firstLine="361"/>
        <w:rPr>
          <w:rFonts w:ascii="宋体" w:eastAsia="宋体" w:hAnsi="宋体"/>
          <w:szCs w:val="18"/>
        </w:rPr>
      </w:pPr>
    </w:p>
    <w:p w14:paraId="1E52290F" w14:textId="50FDF1A0" w:rsidR="0079715B" w:rsidRPr="00A85214" w:rsidRDefault="0079715B" w:rsidP="003D14F4">
      <w:pPr>
        <w:ind w:firstLineChars="0" w:firstLine="0"/>
        <w:rPr>
          <w:rFonts w:ascii="宋体" w:eastAsia="宋体" w:hAnsi="宋体"/>
          <w:bCs/>
          <w:szCs w:val="18"/>
        </w:rPr>
      </w:pPr>
    </w:p>
    <w:p w14:paraId="577366C1" w14:textId="5B347D85" w:rsidR="00F169E5" w:rsidRPr="00A85214" w:rsidRDefault="00F169E5" w:rsidP="00F169E5">
      <w:pPr>
        <w:pStyle w:val="4"/>
        <w:spacing w:before="0" w:after="0" w:line="240" w:lineRule="auto"/>
        <w:ind w:firstLineChars="0" w:firstLine="0"/>
        <w:rPr>
          <w:rFonts w:ascii="宋体" w:eastAsia="宋体" w:hAnsi="宋体"/>
          <w:sz w:val="18"/>
          <w:szCs w:val="18"/>
        </w:rPr>
      </w:pPr>
      <w:bookmarkStart w:id="5" w:name="_Hlk100932563"/>
      <w:r w:rsidRPr="00A85214">
        <w:rPr>
          <w:rFonts w:ascii="宋体" w:eastAsia="宋体" w:hAnsi="宋体"/>
          <w:sz w:val="18"/>
          <w:szCs w:val="18"/>
        </w:rPr>
        <w:t xml:space="preserve">1.9 </w:t>
      </w:r>
      <w:r w:rsidRPr="00A85214">
        <w:rPr>
          <w:rFonts w:ascii="宋体" w:eastAsia="宋体" w:hAnsi="宋体" w:hint="eastAsia"/>
          <w:sz w:val="18"/>
          <w:szCs w:val="18"/>
        </w:rPr>
        <w:t>配置</w:t>
      </w:r>
      <w:r w:rsidR="004215F3" w:rsidRPr="00A85214">
        <w:rPr>
          <w:rFonts w:ascii="宋体" w:eastAsia="宋体" w:hAnsi="宋体" w:hint="eastAsia"/>
          <w:sz w:val="18"/>
          <w:szCs w:val="18"/>
        </w:rPr>
        <w:t>安装</w:t>
      </w:r>
      <w:r w:rsidRPr="00A85214">
        <w:rPr>
          <w:rFonts w:ascii="宋体" w:eastAsia="宋体" w:hAnsi="宋体" w:hint="eastAsia"/>
          <w:sz w:val="18"/>
          <w:szCs w:val="18"/>
        </w:rPr>
        <w:t>k</w:t>
      </w:r>
      <w:r w:rsidRPr="00A85214">
        <w:rPr>
          <w:rFonts w:ascii="宋体" w:eastAsia="宋体" w:hAnsi="宋体"/>
          <w:sz w:val="18"/>
          <w:szCs w:val="18"/>
        </w:rPr>
        <w:t>8s</w:t>
      </w:r>
      <w:bookmarkStart w:id="6" w:name="_Hlk66217322"/>
      <w:r w:rsidR="00AB3317" w:rsidRPr="00A85214">
        <w:rPr>
          <w:rFonts w:ascii="宋体" w:eastAsia="宋体" w:hAnsi="宋体" w:hint="eastAsia"/>
          <w:sz w:val="18"/>
          <w:szCs w:val="18"/>
        </w:rPr>
        <w:t>组件需要的</w:t>
      </w:r>
      <w:r w:rsidR="001C5CA2" w:rsidRPr="00A85214">
        <w:rPr>
          <w:rFonts w:ascii="宋体" w:eastAsia="宋体" w:hAnsi="宋体" w:hint="eastAsia"/>
          <w:sz w:val="18"/>
          <w:szCs w:val="18"/>
        </w:rPr>
        <w:t>阿里云的</w:t>
      </w:r>
      <w:r w:rsidR="00AB3317" w:rsidRPr="00A85214">
        <w:rPr>
          <w:rFonts w:ascii="宋体" w:eastAsia="宋体" w:hAnsi="宋体" w:hint="eastAsia"/>
          <w:sz w:val="18"/>
          <w:szCs w:val="18"/>
        </w:rPr>
        <w:t>repo源</w:t>
      </w:r>
      <w:r w:rsidR="00AB3317" w:rsidRPr="00A85214">
        <w:rPr>
          <w:rFonts w:ascii="宋体" w:eastAsia="宋体" w:hAnsi="宋体"/>
          <w:sz w:val="18"/>
          <w:szCs w:val="18"/>
        </w:rPr>
        <w:t xml:space="preserve"> </w:t>
      </w:r>
    </w:p>
    <w:p w14:paraId="219953EB" w14:textId="237AB2E9" w:rsidR="00F169E5" w:rsidRPr="00A85214" w:rsidRDefault="00F169E5" w:rsidP="00F169E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[root@xianchaomaster1 ~]#</w:t>
      </w:r>
      <w:r w:rsidR="00AA6FA4" w:rsidRPr="00A85214">
        <w:rPr>
          <w:rFonts w:ascii="宋体" w:eastAsia="宋体" w:hAnsi="宋体" w:hint="eastAsia"/>
          <w:szCs w:val="18"/>
        </w:rPr>
        <w:t>vim</w:t>
      </w:r>
      <w:r w:rsidR="00AA6FA4" w:rsidRPr="00A85214">
        <w:rPr>
          <w:rFonts w:ascii="宋体" w:eastAsia="宋体" w:hAnsi="宋体"/>
          <w:szCs w:val="18"/>
        </w:rPr>
        <w:t xml:space="preserve"> </w:t>
      </w:r>
      <w:r w:rsidRPr="00A85214">
        <w:rPr>
          <w:rFonts w:ascii="宋体" w:eastAsia="宋体" w:hAnsi="宋体"/>
          <w:szCs w:val="18"/>
        </w:rPr>
        <w:t xml:space="preserve"> /etc/yum.repos.d/kubernetes.repo</w:t>
      </w:r>
    </w:p>
    <w:p w14:paraId="1235306C" w14:textId="77777777" w:rsidR="00F169E5" w:rsidRPr="00A85214" w:rsidRDefault="00F169E5" w:rsidP="00F169E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[kubernetes]</w:t>
      </w:r>
    </w:p>
    <w:p w14:paraId="1D8F5A3E" w14:textId="77777777" w:rsidR="00F169E5" w:rsidRPr="00A85214" w:rsidRDefault="00F169E5" w:rsidP="00F169E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lastRenderedPageBreak/>
        <w:t>name=Kubernetes</w:t>
      </w:r>
    </w:p>
    <w:p w14:paraId="1F85C4CB" w14:textId="77777777" w:rsidR="00F169E5" w:rsidRPr="00A85214" w:rsidRDefault="00F169E5" w:rsidP="00F169E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baseurl=https://mirrors.aliyun.com/kubernetes/yum/repos/kubernetes-el7-x86_64/</w:t>
      </w:r>
    </w:p>
    <w:p w14:paraId="69DB6DC8" w14:textId="77777777" w:rsidR="00F169E5" w:rsidRPr="00A85214" w:rsidRDefault="00F169E5" w:rsidP="00F169E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enabled=1</w:t>
      </w:r>
    </w:p>
    <w:p w14:paraId="220F8589" w14:textId="77777777" w:rsidR="00F169E5" w:rsidRPr="00A85214" w:rsidRDefault="00F169E5" w:rsidP="00F169E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gpgcheck=0</w:t>
      </w:r>
    </w:p>
    <w:bookmarkEnd w:id="6"/>
    <w:p w14:paraId="55A3E387" w14:textId="77777777" w:rsidR="00F169E5" w:rsidRPr="00A85214" w:rsidRDefault="00F169E5" w:rsidP="00F169E5">
      <w:pPr>
        <w:ind w:firstLine="361"/>
        <w:rPr>
          <w:rFonts w:ascii="宋体" w:eastAsia="宋体" w:hAnsi="宋体"/>
          <w:szCs w:val="18"/>
        </w:rPr>
      </w:pPr>
    </w:p>
    <w:p w14:paraId="7B85AB35" w14:textId="4BD09CE4" w:rsidR="00F169E5" w:rsidRPr="00A85214" w:rsidRDefault="00C74D4A" w:rsidP="00F169E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#</w:t>
      </w:r>
      <w:r w:rsidR="00F169E5" w:rsidRPr="00A85214">
        <w:rPr>
          <w:rFonts w:ascii="宋体" w:eastAsia="宋体" w:hAnsi="宋体" w:hint="eastAsia"/>
          <w:szCs w:val="18"/>
        </w:rPr>
        <w:t>将xianchaomaster1上Kubernetes的</w:t>
      </w:r>
      <w:r w:rsidR="006178C4" w:rsidRPr="00A85214">
        <w:rPr>
          <w:rFonts w:ascii="宋体" w:eastAsia="宋体" w:hAnsi="宋体" w:hint="eastAsia"/>
          <w:szCs w:val="18"/>
        </w:rPr>
        <w:t>repo</w:t>
      </w:r>
      <w:r w:rsidR="00F169E5" w:rsidRPr="00A85214">
        <w:rPr>
          <w:rFonts w:ascii="宋体" w:eastAsia="宋体" w:hAnsi="宋体" w:hint="eastAsia"/>
          <w:szCs w:val="18"/>
        </w:rPr>
        <w:t>源复制给xianchaonode1</w:t>
      </w:r>
      <w:r w:rsidR="006F0BF9" w:rsidRPr="00A85214">
        <w:rPr>
          <w:rFonts w:ascii="宋体" w:eastAsia="宋体" w:hAnsi="宋体" w:hint="eastAsia"/>
          <w:szCs w:val="18"/>
        </w:rPr>
        <w:t>和xianchaonode</w:t>
      </w:r>
      <w:r w:rsidR="006F0BF9" w:rsidRPr="00A85214">
        <w:rPr>
          <w:rFonts w:ascii="宋体" w:eastAsia="宋体" w:hAnsi="宋体"/>
          <w:szCs w:val="18"/>
        </w:rPr>
        <w:t>2</w:t>
      </w:r>
    </w:p>
    <w:p w14:paraId="5205FB40" w14:textId="19E0054A" w:rsidR="00F169E5" w:rsidRPr="00A85214" w:rsidRDefault="00F169E5" w:rsidP="00F169E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[root@xianchaomaster1 ~]# scp /etc/yum.repos.d/kubernetes.repo </w:t>
      </w:r>
      <w:r w:rsidR="0095361B" w:rsidRPr="00A85214">
        <w:rPr>
          <w:rFonts w:ascii="宋体" w:eastAsia="宋体" w:hAnsi="宋体" w:hint="eastAsia"/>
          <w:szCs w:val="18"/>
        </w:rPr>
        <w:t>xianchaonode1</w:t>
      </w:r>
      <w:r w:rsidRPr="00A85214">
        <w:rPr>
          <w:rFonts w:ascii="宋体" w:eastAsia="宋体" w:hAnsi="宋体"/>
          <w:szCs w:val="18"/>
        </w:rPr>
        <w:t>:/etc/yum.repos.d/</w:t>
      </w:r>
    </w:p>
    <w:p w14:paraId="5F31CAAE" w14:textId="6D74C5E1" w:rsidR="00F169E5" w:rsidRPr="00A85214" w:rsidRDefault="00F169E5" w:rsidP="00F169E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[root@xianchaomaster1 ~]# scp /etc/yum.repos.d/kubernetes.repo </w:t>
      </w:r>
      <w:r w:rsidRPr="00A85214">
        <w:rPr>
          <w:rFonts w:ascii="宋体" w:eastAsia="宋体" w:hAnsi="宋体" w:hint="eastAsia"/>
          <w:szCs w:val="18"/>
        </w:rPr>
        <w:t>xianchaonode</w:t>
      </w:r>
      <w:r w:rsidR="0095361B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/>
          <w:szCs w:val="18"/>
        </w:rPr>
        <w:t>:/etc/yum.repos.d/</w:t>
      </w:r>
    </w:p>
    <w:p w14:paraId="14394C81" w14:textId="77777777" w:rsidR="00F169E5" w:rsidRPr="00A85214" w:rsidRDefault="00F169E5" w:rsidP="00F169E5">
      <w:pPr>
        <w:ind w:firstLineChars="0" w:firstLine="0"/>
        <w:rPr>
          <w:rFonts w:ascii="宋体" w:eastAsia="宋体" w:hAnsi="宋体"/>
          <w:szCs w:val="18"/>
        </w:rPr>
      </w:pPr>
    </w:p>
    <w:p w14:paraId="60C13067" w14:textId="69A5E61A" w:rsidR="0039707C" w:rsidRPr="00A85214" w:rsidRDefault="0039707C" w:rsidP="006C78D5">
      <w:pPr>
        <w:pStyle w:val="4"/>
        <w:spacing w:before="0" w:after="0" w:line="240" w:lineRule="auto"/>
        <w:ind w:firstLineChars="0" w:firstLine="0"/>
        <w:rPr>
          <w:rFonts w:ascii="宋体" w:eastAsia="宋体" w:hAnsi="宋体"/>
          <w:sz w:val="18"/>
          <w:szCs w:val="18"/>
        </w:rPr>
      </w:pPr>
      <w:bookmarkStart w:id="7" w:name="_Hlk100932611"/>
      <w:bookmarkStart w:id="8" w:name="_Hlk66217149"/>
      <w:bookmarkEnd w:id="5"/>
      <w:r w:rsidRPr="00A85214">
        <w:rPr>
          <w:rFonts w:ascii="宋体" w:eastAsia="宋体" w:hAnsi="宋体"/>
          <w:sz w:val="18"/>
          <w:szCs w:val="18"/>
        </w:rPr>
        <w:t xml:space="preserve">1.10 </w:t>
      </w:r>
      <w:r w:rsidRPr="00A85214">
        <w:rPr>
          <w:rFonts w:ascii="宋体" w:eastAsia="宋体" w:hAnsi="宋体" w:hint="eastAsia"/>
          <w:sz w:val="18"/>
          <w:szCs w:val="18"/>
        </w:rPr>
        <w:t>配置时间同步</w:t>
      </w:r>
    </w:p>
    <w:p w14:paraId="1C79754C" w14:textId="66D18711" w:rsidR="001D2CEA" w:rsidRPr="00A85214" w:rsidRDefault="001D2CEA" w:rsidP="001D2CEA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在</w:t>
      </w:r>
      <w:r w:rsidRPr="00A85214">
        <w:rPr>
          <w:rFonts w:ascii="宋体" w:eastAsia="宋体" w:hAnsi="宋体"/>
          <w:szCs w:val="18"/>
        </w:rPr>
        <w:t>xianchaomaster</w:t>
      </w:r>
      <w:r w:rsidR="00393104" w:rsidRPr="00A85214">
        <w:rPr>
          <w:rFonts w:ascii="宋体" w:eastAsia="宋体" w:hAnsi="宋体"/>
          <w:szCs w:val="18"/>
        </w:rPr>
        <w:t>1</w:t>
      </w:r>
      <w:r w:rsidRPr="00A85214">
        <w:rPr>
          <w:rFonts w:ascii="宋体" w:eastAsia="宋体" w:hAnsi="宋体" w:hint="eastAsia"/>
          <w:szCs w:val="18"/>
        </w:rPr>
        <w:t>上执行如下：</w:t>
      </w:r>
    </w:p>
    <w:p w14:paraId="6E6AD2F4" w14:textId="77777777" w:rsidR="0039707C" w:rsidRPr="00A85214" w:rsidRDefault="0039707C" w:rsidP="00623F2A">
      <w:pPr>
        <w:ind w:firstLineChars="211" w:firstLine="38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#</w:t>
      </w:r>
      <w:r w:rsidRPr="00A85214">
        <w:rPr>
          <w:rFonts w:ascii="宋体" w:eastAsia="宋体" w:hAnsi="宋体" w:hint="eastAsia"/>
          <w:bCs/>
          <w:szCs w:val="18"/>
        </w:rPr>
        <w:t>安装ntpdate命令</w:t>
      </w:r>
    </w:p>
    <w:p w14:paraId="132BDE4B" w14:textId="77777777" w:rsidR="0039707C" w:rsidRPr="00A85214" w:rsidRDefault="0039707C" w:rsidP="00623F2A">
      <w:pPr>
        <w:ind w:firstLineChars="211" w:firstLine="381"/>
        <w:rPr>
          <w:rFonts w:ascii="宋体" w:eastAsia="宋体" w:hAnsi="宋体"/>
          <w:bCs/>
          <w:szCs w:val="18"/>
        </w:rPr>
      </w:pPr>
      <w:r w:rsidRPr="00A85214">
        <w:rPr>
          <w:rFonts w:ascii="宋体" w:eastAsia="宋体" w:hAnsi="宋体" w:hint="eastAsia"/>
          <w:szCs w:val="18"/>
        </w:rPr>
        <w:t>[root@xianchaomaster1 ~]#</w:t>
      </w:r>
      <w:r w:rsidRPr="00A85214">
        <w:rPr>
          <w:rFonts w:ascii="宋体" w:eastAsia="宋体" w:hAnsi="宋体"/>
          <w:bCs/>
          <w:szCs w:val="18"/>
        </w:rPr>
        <w:t xml:space="preserve"> yum install ntpdate -y</w:t>
      </w:r>
    </w:p>
    <w:p w14:paraId="14FB9C45" w14:textId="77777777" w:rsidR="0039707C" w:rsidRPr="00A85214" w:rsidRDefault="0039707C" w:rsidP="00472123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#</w:t>
      </w:r>
      <w:r w:rsidRPr="00A85214">
        <w:rPr>
          <w:rFonts w:ascii="宋体" w:eastAsia="宋体" w:hAnsi="宋体" w:hint="eastAsia"/>
          <w:bCs/>
          <w:szCs w:val="18"/>
        </w:rPr>
        <w:t>跟网络时间做同步</w:t>
      </w:r>
    </w:p>
    <w:p w14:paraId="13A6BF50" w14:textId="77777777" w:rsidR="0039707C" w:rsidRPr="00A85214" w:rsidRDefault="0039707C" w:rsidP="006C78D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 xml:space="preserve">[root@xianchaomaster1 ~]# </w:t>
      </w:r>
      <w:r w:rsidRPr="00A85214">
        <w:rPr>
          <w:rFonts w:ascii="宋体" w:eastAsia="宋体" w:hAnsi="宋体"/>
          <w:szCs w:val="18"/>
        </w:rPr>
        <w:t>ntpdate cn.pool.ntp.org</w:t>
      </w:r>
    </w:p>
    <w:p w14:paraId="7F061509" w14:textId="77777777" w:rsidR="0039707C" w:rsidRPr="00A85214" w:rsidRDefault="0039707C" w:rsidP="004115D1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#把时间同步做成计划任务</w:t>
      </w:r>
    </w:p>
    <w:p w14:paraId="2761E438" w14:textId="77777777" w:rsidR="0039707C" w:rsidRPr="00A85214" w:rsidRDefault="0039707C" w:rsidP="006C78D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 xml:space="preserve">[root@xianchaomaster1 ~]# </w:t>
      </w:r>
      <w:r w:rsidRPr="00A85214">
        <w:rPr>
          <w:rFonts w:ascii="宋体" w:eastAsia="宋体" w:hAnsi="宋体"/>
          <w:szCs w:val="18"/>
        </w:rPr>
        <w:t>crontab -e</w:t>
      </w:r>
    </w:p>
    <w:p w14:paraId="717D0C30" w14:textId="77777777" w:rsidR="0039707C" w:rsidRPr="00A85214" w:rsidRDefault="0039707C" w:rsidP="006C78D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* */1 * * * /usr/sbin/ntpdate   cn.pool.ntp.org</w:t>
      </w:r>
    </w:p>
    <w:p w14:paraId="65497117" w14:textId="77777777" w:rsidR="0039707C" w:rsidRPr="00A85214" w:rsidRDefault="0039707C" w:rsidP="007A37CB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#重启crond服务</w:t>
      </w:r>
    </w:p>
    <w:p w14:paraId="4D846FAC" w14:textId="43A6BA3B" w:rsidR="0039707C" w:rsidRPr="00A85214" w:rsidRDefault="0039707C" w:rsidP="006C78D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[root@xianchaomaster1 ~]#</w:t>
      </w:r>
      <w:r w:rsidRPr="00A85214">
        <w:rPr>
          <w:rFonts w:ascii="宋体" w:eastAsia="宋体" w:hAnsi="宋体"/>
          <w:szCs w:val="18"/>
        </w:rPr>
        <w:t>service crond restart</w:t>
      </w:r>
    </w:p>
    <w:p w14:paraId="6E434704" w14:textId="77777777" w:rsidR="001D2CEA" w:rsidRPr="00A85214" w:rsidRDefault="001D2CEA" w:rsidP="006C78D5">
      <w:pPr>
        <w:ind w:firstLine="361"/>
        <w:rPr>
          <w:rFonts w:ascii="宋体" w:eastAsia="宋体" w:hAnsi="宋体"/>
          <w:szCs w:val="18"/>
        </w:rPr>
      </w:pPr>
    </w:p>
    <w:p w14:paraId="6CBCFE09" w14:textId="54FEFBF5" w:rsidR="0039707C" w:rsidRPr="00A85214" w:rsidRDefault="0039707C" w:rsidP="006C78D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在</w:t>
      </w:r>
      <w:r w:rsidRPr="00A85214">
        <w:rPr>
          <w:rFonts w:ascii="宋体" w:eastAsia="宋体" w:hAnsi="宋体"/>
          <w:szCs w:val="18"/>
        </w:rPr>
        <w:t>xianchao</w:t>
      </w:r>
      <w:r w:rsidR="002C4E1B" w:rsidRPr="00A85214">
        <w:rPr>
          <w:rFonts w:ascii="宋体" w:eastAsia="宋体" w:hAnsi="宋体"/>
          <w:szCs w:val="18"/>
        </w:rPr>
        <w:t>node1</w:t>
      </w:r>
      <w:r w:rsidRPr="00A85214">
        <w:rPr>
          <w:rFonts w:ascii="宋体" w:eastAsia="宋体" w:hAnsi="宋体" w:hint="eastAsia"/>
          <w:szCs w:val="18"/>
        </w:rPr>
        <w:t>上执行如下：</w:t>
      </w:r>
    </w:p>
    <w:p w14:paraId="296A9655" w14:textId="77777777" w:rsidR="0039707C" w:rsidRPr="00A85214" w:rsidRDefault="0039707C" w:rsidP="00673626">
      <w:pPr>
        <w:ind w:firstLineChars="211" w:firstLine="38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#</w:t>
      </w:r>
      <w:r w:rsidRPr="00A85214">
        <w:rPr>
          <w:rFonts w:ascii="宋体" w:eastAsia="宋体" w:hAnsi="宋体" w:hint="eastAsia"/>
          <w:bCs/>
          <w:szCs w:val="18"/>
        </w:rPr>
        <w:t>安装ntpdate命令</w:t>
      </w:r>
    </w:p>
    <w:p w14:paraId="7916067A" w14:textId="70F6B7D2" w:rsidR="0039707C" w:rsidRPr="00A85214" w:rsidRDefault="0039707C" w:rsidP="005C3DEC">
      <w:pPr>
        <w:ind w:firstLineChars="211" w:firstLine="381"/>
        <w:rPr>
          <w:rFonts w:ascii="宋体" w:eastAsia="宋体" w:hAnsi="宋体"/>
          <w:bCs/>
          <w:szCs w:val="18"/>
        </w:rPr>
      </w:pPr>
      <w:r w:rsidRPr="00A85214">
        <w:rPr>
          <w:rFonts w:ascii="宋体" w:eastAsia="宋体" w:hAnsi="宋体" w:hint="eastAsia"/>
          <w:szCs w:val="18"/>
        </w:rPr>
        <w:t>[root@</w:t>
      </w:r>
      <w:r w:rsidR="00FF20E4" w:rsidRPr="00A85214">
        <w:rPr>
          <w:rFonts w:ascii="宋体" w:eastAsia="宋体" w:hAnsi="宋体"/>
          <w:szCs w:val="18"/>
        </w:rPr>
        <w:t xml:space="preserve"> xianchaonode1</w:t>
      </w:r>
      <w:r w:rsidRPr="00A85214">
        <w:rPr>
          <w:rFonts w:ascii="宋体" w:eastAsia="宋体" w:hAnsi="宋体" w:hint="eastAsia"/>
          <w:szCs w:val="18"/>
        </w:rPr>
        <w:t xml:space="preserve"> ~]#</w:t>
      </w:r>
      <w:r w:rsidRPr="00A85214">
        <w:rPr>
          <w:rFonts w:ascii="宋体" w:eastAsia="宋体" w:hAnsi="宋体"/>
          <w:bCs/>
          <w:szCs w:val="18"/>
        </w:rPr>
        <w:t xml:space="preserve"> yum install ntpdate -y</w:t>
      </w:r>
    </w:p>
    <w:p w14:paraId="5D038116" w14:textId="77777777" w:rsidR="0039707C" w:rsidRPr="00A85214" w:rsidRDefault="0039707C" w:rsidP="00E3583F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#</w:t>
      </w:r>
      <w:r w:rsidRPr="00A85214">
        <w:rPr>
          <w:rFonts w:ascii="宋体" w:eastAsia="宋体" w:hAnsi="宋体" w:hint="eastAsia"/>
          <w:bCs/>
          <w:szCs w:val="18"/>
        </w:rPr>
        <w:t>跟网络时间做同步</w:t>
      </w:r>
    </w:p>
    <w:p w14:paraId="6A7C121D" w14:textId="0044CDA2" w:rsidR="0039707C" w:rsidRPr="00A85214" w:rsidRDefault="0039707C" w:rsidP="006C78D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[root@</w:t>
      </w:r>
      <w:r w:rsidR="00FF20E4" w:rsidRPr="00A85214">
        <w:rPr>
          <w:rFonts w:ascii="宋体" w:eastAsia="宋体" w:hAnsi="宋体"/>
          <w:szCs w:val="18"/>
        </w:rPr>
        <w:t xml:space="preserve"> xianchaonode1</w:t>
      </w:r>
      <w:r w:rsidRPr="00A85214">
        <w:rPr>
          <w:rFonts w:ascii="宋体" w:eastAsia="宋体" w:hAnsi="宋体" w:hint="eastAsia"/>
          <w:szCs w:val="18"/>
        </w:rPr>
        <w:t xml:space="preserve"> ~]#</w:t>
      </w:r>
      <w:r w:rsidRPr="00A85214">
        <w:rPr>
          <w:rFonts w:ascii="宋体" w:eastAsia="宋体" w:hAnsi="宋体"/>
          <w:szCs w:val="18"/>
        </w:rPr>
        <w:t>ntpdate cn.pool.ntp.org</w:t>
      </w:r>
    </w:p>
    <w:p w14:paraId="34CFDCAB" w14:textId="77777777" w:rsidR="0039707C" w:rsidRPr="00A85214" w:rsidRDefault="0039707C" w:rsidP="006C2869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#把时间同步做成计划任务</w:t>
      </w:r>
    </w:p>
    <w:p w14:paraId="255168CF" w14:textId="7E70EB14" w:rsidR="0039707C" w:rsidRPr="00A85214" w:rsidRDefault="0039707C" w:rsidP="006C78D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[root@</w:t>
      </w:r>
      <w:r w:rsidR="00FF20E4" w:rsidRPr="00A85214">
        <w:rPr>
          <w:rFonts w:ascii="宋体" w:eastAsia="宋体" w:hAnsi="宋体"/>
          <w:szCs w:val="18"/>
        </w:rPr>
        <w:t xml:space="preserve"> xianchaonode1</w:t>
      </w:r>
      <w:r w:rsidRPr="00A85214">
        <w:rPr>
          <w:rFonts w:ascii="宋体" w:eastAsia="宋体" w:hAnsi="宋体" w:hint="eastAsia"/>
          <w:szCs w:val="18"/>
        </w:rPr>
        <w:t xml:space="preserve"> ~]#</w:t>
      </w:r>
      <w:r w:rsidRPr="00A85214">
        <w:rPr>
          <w:rFonts w:ascii="宋体" w:eastAsia="宋体" w:hAnsi="宋体"/>
          <w:szCs w:val="18"/>
        </w:rPr>
        <w:t>crontab -e</w:t>
      </w:r>
    </w:p>
    <w:p w14:paraId="3F2E9B20" w14:textId="77777777" w:rsidR="0039707C" w:rsidRPr="00A85214" w:rsidRDefault="0039707C" w:rsidP="006C78D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* */1 * * * /usr/sbin/ntpdate   cn.pool.ntp.o</w:t>
      </w:r>
      <w:r w:rsidRPr="00A85214">
        <w:rPr>
          <w:rFonts w:ascii="宋体" w:eastAsia="宋体" w:hAnsi="宋体" w:hint="eastAsia"/>
          <w:szCs w:val="18"/>
        </w:rPr>
        <w:t>rg</w:t>
      </w:r>
    </w:p>
    <w:p w14:paraId="7A01F0DD" w14:textId="77777777" w:rsidR="0039707C" w:rsidRPr="00A85214" w:rsidRDefault="0039707C" w:rsidP="00C661F0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#重启crond服务</w:t>
      </w:r>
    </w:p>
    <w:p w14:paraId="3782511C" w14:textId="31FAFD4A" w:rsidR="0039707C" w:rsidRPr="00A85214" w:rsidRDefault="0039707C" w:rsidP="006C78D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[root@</w:t>
      </w:r>
      <w:r w:rsidR="00FF20E4" w:rsidRPr="00A85214">
        <w:rPr>
          <w:rFonts w:ascii="宋体" w:eastAsia="宋体" w:hAnsi="宋体"/>
          <w:szCs w:val="18"/>
        </w:rPr>
        <w:t xml:space="preserve"> xianchaonode1</w:t>
      </w:r>
      <w:r w:rsidRPr="00A85214">
        <w:rPr>
          <w:rFonts w:ascii="宋体" w:eastAsia="宋体" w:hAnsi="宋体" w:hint="eastAsia"/>
          <w:szCs w:val="18"/>
        </w:rPr>
        <w:t xml:space="preserve"> ~]#</w:t>
      </w:r>
      <w:r w:rsidRPr="00A85214">
        <w:rPr>
          <w:rFonts w:ascii="宋体" w:eastAsia="宋体" w:hAnsi="宋体"/>
          <w:szCs w:val="18"/>
        </w:rPr>
        <w:t>service crond restart</w:t>
      </w:r>
    </w:p>
    <w:p w14:paraId="04D3DFCC" w14:textId="77777777" w:rsidR="00FF20E4" w:rsidRPr="00A85214" w:rsidRDefault="00FF20E4" w:rsidP="006C78D5">
      <w:pPr>
        <w:ind w:firstLine="361"/>
        <w:rPr>
          <w:rFonts w:ascii="宋体" w:eastAsia="宋体" w:hAnsi="宋体"/>
          <w:szCs w:val="18"/>
        </w:rPr>
      </w:pPr>
    </w:p>
    <w:p w14:paraId="1D6E7EB5" w14:textId="7A369545" w:rsidR="0039707C" w:rsidRPr="00A85214" w:rsidRDefault="0039707C" w:rsidP="006C78D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在</w:t>
      </w:r>
      <w:r w:rsidRPr="00A85214">
        <w:rPr>
          <w:rFonts w:ascii="宋体" w:eastAsia="宋体" w:hAnsi="宋体"/>
          <w:szCs w:val="18"/>
        </w:rPr>
        <w:t>xianchaonode</w:t>
      </w:r>
      <w:r w:rsidR="00FF20E4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 w:hint="eastAsia"/>
          <w:szCs w:val="18"/>
        </w:rPr>
        <w:t>上执行如下：</w:t>
      </w:r>
    </w:p>
    <w:p w14:paraId="32FFAFEF" w14:textId="77777777" w:rsidR="0039707C" w:rsidRPr="00A85214" w:rsidRDefault="0039707C" w:rsidP="00C661F0">
      <w:pPr>
        <w:ind w:firstLineChars="211" w:firstLine="38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#</w:t>
      </w:r>
      <w:r w:rsidRPr="00A85214">
        <w:rPr>
          <w:rFonts w:ascii="宋体" w:eastAsia="宋体" w:hAnsi="宋体" w:hint="eastAsia"/>
          <w:bCs/>
          <w:szCs w:val="18"/>
        </w:rPr>
        <w:t>安装ntpdate命令</w:t>
      </w:r>
    </w:p>
    <w:p w14:paraId="160D36EC" w14:textId="1EDE8049" w:rsidR="0039707C" w:rsidRPr="00A85214" w:rsidRDefault="0039707C" w:rsidP="008A1E1F">
      <w:pPr>
        <w:ind w:firstLineChars="211" w:firstLine="381"/>
        <w:rPr>
          <w:rFonts w:ascii="宋体" w:eastAsia="宋体" w:hAnsi="宋体"/>
          <w:bCs/>
          <w:szCs w:val="18"/>
        </w:rPr>
      </w:pPr>
      <w:r w:rsidRPr="00A85214">
        <w:rPr>
          <w:rFonts w:ascii="宋体" w:eastAsia="宋体" w:hAnsi="宋体" w:hint="eastAsia"/>
          <w:szCs w:val="18"/>
        </w:rPr>
        <w:t>[root@xianchao</w:t>
      </w:r>
      <w:r w:rsidRPr="00A85214">
        <w:rPr>
          <w:rFonts w:ascii="宋体" w:eastAsia="宋体" w:hAnsi="宋体"/>
          <w:szCs w:val="18"/>
        </w:rPr>
        <w:t>node</w:t>
      </w:r>
      <w:r w:rsidR="00EC34BD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 w:hint="eastAsia"/>
          <w:szCs w:val="18"/>
        </w:rPr>
        <w:t xml:space="preserve"> ~]#</w:t>
      </w:r>
      <w:r w:rsidRPr="00A85214">
        <w:rPr>
          <w:rFonts w:ascii="宋体" w:eastAsia="宋体" w:hAnsi="宋体"/>
          <w:bCs/>
          <w:szCs w:val="18"/>
        </w:rPr>
        <w:t xml:space="preserve"> yum install ntpdate -y</w:t>
      </w:r>
    </w:p>
    <w:p w14:paraId="1400C012" w14:textId="77777777" w:rsidR="0039707C" w:rsidRPr="00A85214" w:rsidRDefault="0039707C" w:rsidP="00C43B94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#</w:t>
      </w:r>
      <w:r w:rsidRPr="00A85214">
        <w:rPr>
          <w:rFonts w:ascii="宋体" w:eastAsia="宋体" w:hAnsi="宋体" w:hint="eastAsia"/>
          <w:bCs/>
          <w:szCs w:val="18"/>
        </w:rPr>
        <w:t>跟网络时间做同步</w:t>
      </w:r>
    </w:p>
    <w:p w14:paraId="7BD53F30" w14:textId="78F69F3C" w:rsidR="0039707C" w:rsidRPr="00A85214" w:rsidRDefault="0039707C" w:rsidP="006C78D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[root@xianchaonode</w:t>
      </w:r>
      <w:r w:rsidR="00EC34BD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 w:hint="eastAsia"/>
          <w:szCs w:val="18"/>
        </w:rPr>
        <w:t xml:space="preserve"> ~]#</w:t>
      </w:r>
      <w:r w:rsidRPr="00A85214">
        <w:rPr>
          <w:rFonts w:ascii="宋体" w:eastAsia="宋体" w:hAnsi="宋体"/>
          <w:szCs w:val="18"/>
        </w:rPr>
        <w:t>ntpdate cn.pool.ntp.org</w:t>
      </w:r>
    </w:p>
    <w:p w14:paraId="3EE60DAC" w14:textId="77777777" w:rsidR="0039707C" w:rsidRPr="00A85214" w:rsidRDefault="0039707C" w:rsidP="00B379E9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#把时间同步做成计划任务</w:t>
      </w:r>
    </w:p>
    <w:p w14:paraId="1AA7556E" w14:textId="6003D9F1" w:rsidR="0039707C" w:rsidRPr="00A85214" w:rsidRDefault="0039707C" w:rsidP="006C78D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[root@xianchaonode</w:t>
      </w:r>
      <w:r w:rsidR="00EC34BD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 w:hint="eastAsia"/>
          <w:szCs w:val="18"/>
        </w:rPr>
        <w:t xml:space="preserve"> ~]#</w:t>
      </w:r>
      <w:r w:rsidRPr="00A85214">
        <w:rPr>
          <w:rFonts w:ascii="宋体" w:eastAsia="宋体" w:hAnsi="宋体"/>
          <w:szCs w:val="18"/>
        </w:rPr>
        <w:t>crontab -e</w:t>
      </w:r>
    </w:p>
    <w:p w14:paraId="20851D8D" w14:textId="77777777" w:rsidR="0039707C" w:rsidRPr="00A85214" w:rsidRDefault="0039707C" w:rsidP="006C78D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* */1 * * * /usr/sbin/ntpdate   cn.pool.ntp.o</w:t>
      </w:r>
      <w:r w:rsidRPr="00A85214">
        <w:rPr>
          <w:rFonts w:ascii="宋体" w:eastAsia="宋体" w:hAnsi="宋体" w:hint="eastAsia"/>
          <w:szCs w:val="18"/>
        </w:rPr>
        <w:t>rg</w:t>
      </w:r>
    </w:p>
    <w:p w14:paraId="2DCB73BB" w14:textId="77777777" w:rsidR="0039707C" w:rsidRPr="00A85214" w:rsidRDefault="0039707C" w:rsidP="009915A7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#重启crond服务</w:t>
      </w:r>
    </w:p>
    <w:p w14:paraId="712387AD" w14:textId="0DF40B31" w:rsidR="0039707C" w:rsidRPr="00A85214" w:rsidRDefault="0039707C" w:rsidP="006C78D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lastRenderedPageBreak/>
        <w:t>[root@xianchaonode</w:t>
      </w:r>
      <w:r w:rsidR="0031393D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 w:hint="eastAsia"/>
          <w:szCs w:val="18"/>
        </w:rPr>
        <w:t xml:space="preserve"> ~]#</w:t>
      </w:r>
      <w:r w:rsidRPr="00A85214">
        <w:rPr>
          <w:rFonts w:ascii="宋体" w:eastAsia="宋体" w:hAnsi="宋体"/>
          <w:szCs w:val="18"/>
        </w:rPr>
        <w:t>service crond restart</w:t>
      </w:r>
    </w:p>
    <w:p w14:paraId="7B18E145" w14:textId="77777777" w:rsidR="0039707C" w:rsidRPr="00A85214" w:rsidRDefault="0039707C" w:rsidP="00B11F92">
      <w:pPr>
        <w:ind w:firstLineChars="0" w:firstLine="0"/>
        <w:rPr>
          <w:rFonts w:ascii="宋体" w:eastAsia="宋体" w:hAnsi="宋体"/>
          <w:szCs w:val="18"/>
        </w:rPr>
      </w:pPr>
    </w:p>
    <w:p w14:paraId="048703CA" w14:textId="77777777" w:rsidR="0039707C" w:rsidRPr="00A85214" w:rsidRDefault="0039707C" w:rsidP="002C120C">
      <w:pPr>
        <w:pStyle w:val="4"/>
        <w:spacing w:before="0" w:after="0" w:line="240" w:lineRule="auto"/>
        <w:ind w:firstLineChars="0" w:firstLine="0"/>
        <w:rPr>
          <w:rFonts w:ascii="宋体" w:eastAsia="宋体" w:hAnsi="宋体"/>
          <w:sz w:val="18"/>
          <w:szCs w:val="18"/>
        </w:rPr>
      </w:pPr>
      <w:bookmarkStart w:id="9" w:name="_Hlk100932692"/>
      <w:bookmarkEnd w:id="7"/>
      <w:r w:rsidRPr="00A85214">
        <w:rPr>
          <w:rFonts w:ascii="宋体" w:eastAsia="宋体" w:hAnsi="宋体"/>
          <w:sz w:val="18"/>
          <w:szCs w:val="18"/>
        </w:rPr>
        <w:t>1.11</w:t>
      </w:r>
      <w:r w:rsidRPr="00A85214">
        <w:rPr>
          <w:rFonts w:ascii="宋体" w:eastAsia="宋体" w:hAnsi="宋体" w:hint="eastAsia"/>
          <w:sz w:val="18"/>
          <w:szCs w:val="18"/>
        </w:rPr>
        <w:t>开启ipvs</w:t>
      </w:r>
    </w:p>
    <w:p w14:paraId="4AA90944" w14:textId="77777777" w:rsidR="0039707C" w:rsidRPr="00A85214" w:rsidRDefault="0039707C" w:rsidP="002C120C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#把ipvs</w:t>
      </w:r>
      <w:r w:rsidRPr="00A85214">
        <w:rPr>
          <w:rFonts w:ascii="宋体" w:eastAsia="宋体" w:hAnsi="宋体"/>
          <w:szCs w:val="18"/>
        </w:rPr>
        <w:t>.modules</w:t>
      </w:r>
      <w:r w:rsidRPr="00A85214">
        <w:rPr>
          <w:rFonts w:ascii="宋体" w:eastAsia="宋体" w:hAnsi="宋体" w:hint="eastAsia"/>
          <w:szCs w:val="18"/>
        </w:rPr>
        <w:t>上传到xianchaomaster1机器的</w:t>
      </w:r>
      <w:r w:rsidRPr="00A85214">
        <w:rPr>
          <w:rFonts w:ascii="宋体" w:eastAsia="宋体" w:hAnsi="宋体"/>
          <w:szCs w:val="18"/>
        </w:rPr>
        <w:t>/etc/sysconfig/modules/</w:t>
      </w:r>
      <w:r w:rsidRPr="00A85214">
        <w:rPr>
          <w:rFonts w:ascii="宋体" w:eastAsia="宋体" w:hAnsi="宋体" w:hint="eastAsia"/>
          <w:szCs w:val="18"/>
        </w:rPr>
        <w:t>目录下</w:t>
      </w:r>
    </w:p>
    <w:p w14:paraId="51D547F9" w14:textId="2541151A" w:rsidR="0039707C" w:rsidRPr="00A85214" w:rsidRDefault="0039707C" w:rsidP="002C120C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[root@xianchaomaster1]# chmod 755 /etc/sysconfig/modules/ipvs.modules &amp;&amp; bash /etc/sysconfig/modules/ipvs.modules &amp;&amp; lsmod | grep ip_vs</w:t>
      </w:r>
    </w:p>
    <w:p w14:paraId="7E37063A" w14:textId="77777777" w:rsidR="0039707C" w:rsidRPr="00A85214" w:rsidRDefault="0039707C" w:rsidP="002C120C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ip_vs_ftp              13079  0 </w:t>
      </w:r>
    </w:p>
    <w:p w14:paraId="1FF6D90E" w14:textId="77777777" w:rsidR="0039707C" w:rsidRPr="00A85214" w:rsidRDefault="0039707C" w:rsidP="002C120C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nf_nat                 26583  1 ip_vs_ftp</w:t>
      </w:r>
    </w:p>
    <w:p w14:paraId="5BF1BCD6" w14:textId="77777777" w:rsidR="0039707C" w:rsidRPr="00A85214" w:rsidRDefault="0039707C" w:rsidP="002C120C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ip_vs_sed              12519  0 </w:t>
      </w:r>
    </w:p>
    <w:p w14:paraId="63E633E8" w14:textId="77777777" w:rsidR="0039707C" w:rsidRPr="00A85214" w:rsidRDefault="0039707C" w:rsidP="002C120C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ip_vs_nq               12516  0 </w:t>
      </w:r>
    </w:p>
    <w:p w14:paraId="11624724" w14:textId="77777777" w:rsidR="0039707C" w:rsidRPr="00A85214" w:rsidRDefault="0039707C" w:rsidP="002C120C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ip_vs_sh               12688  0 </w:t>
      </w:r>
    </w:p>
    <w:p w14:paraId="024FED39" w14:textId="0AC4A71E" w:rsidR="0039707C" w:rsidRPr="00A85214" w:rsidRDefault="0039707C" w:rsidP="002C120C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ip_vs_dh               12688  0 </w:t>
      </w:r>
    </w:p>
    <w:p w14:paraId="354BF042" w14:textId="77777777" w:rsidR="002449C7" w:rsidRPr="00A85214" w:rsidRDefault="002449C7" w:rsidP="002C120C">
      <w:pPr>
        <w:ind w:firstLine="361"/>
        <w:rPr>
          <w:rFonts w:ascii="宋体" w:eastAsia="宋体" w:hAnsi="宋体"/>
          <w:szCs w:val="18"/>
        </w:rPr>
      </w:pPr>
    </w:p>
    <w:p w14:paraId="620AA828" w14:textId="7C41FF5C" w:rsidR="00212196" w:rsidRPr="00A85214" w:rsidRDefault="00212196" w:rsidP="00212196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#把ipv</w:t>
      </w:r>
      <w:r w:rsidRPr="00A85214">
        <w:rPr>
          <w:rFonts w:ascii="宋体" w:eastAsia="宋体" w:hAnsi="宋体"/>
          <w:szCs w:val="18"/>
        </w:rPr>
        <w:t>s</w:t>
      </w:r>
      <w:r w:rsidRPr="00A85214">
        <w:rPr>
          <w:rFonts w:ascii="宋体" w:eastAsia="宋体" w:hAnsi="宋体" w:hint="eastAsia"/>
          <w:szCs w:val="18"/>
        </w:rPr>
        <w:t>.</w:t>
      </w:r>
      <w:r w:rsidRPr="00A85214">
        <w:rPr>
          <w:rFonts w:ascii="宋体" w:eastAsia="宋体" w:hAnsi="宋体"/>
          <w:szCs w:val="18"/>
        </w:rPr>
        <w:t>modules</w:t>
      </w:r>
      <w:r w:rsidRPr="00A85214">
        <w:rPr>
          <w:rFonts w:ascii="宋体" w:eastAsia="宋体" w:hAnsi="宋体" w:hint="eastAsia"/>
          <w:szCs w:val="18"/>
        </w:rPr>
        <w:t>拷贝到xianchaonode</w:t>
      </w:r>
      <w:r w:rsidRPr="00A85214">
        <w:rPr>
          <w:rFonts w:ascii="宋体" w:eastAsia="宋体" w:hAnsi="宋体"/>
          <w:szCs w:val="18"/>
        </w:rPr>
        <w:t>1</w:t>
      </w:r>
      <w:r w:rsidRPr="00A85214">
        <w:rPr>
          <w:rFonts w:ascii="宋体" w:eastAsia="宋体" w:hAnsi="宋体" w:hint="eastAsia"/>
          <w:szCs w:val="18"/>
        </w:rPr>
        <w:t>的</w:t>
      </w:r>
      <w:r w:rsidRPr="00A85214">
        <w:rPr>
          <w:rFonts w:ascii="宋体" w:eastAsia="宋体" w:hAnsi="宋体"/>
          <w:szCs w:val="18"/>
        </w:rPr>
        <w:t>/etc/sysconfig/modules/</w:t>
      </w:r>
      <w:r w:rsidRPr="00A85214">
        <w:rPr>
          <w:rFonts w:ascii="宋体" w:eastAsia="宋体" w:hAnsi="宋体" w:hint="eastAsia"/>
          <w:szCs w:val="18"/>
        </w:rPr>
        <w:t>目录下</w:t>
      </w:r>
    </w:p>
    <w:p w14:paraId="4F4C5F93" w14:textId="6EC486D2" w:rsidR="0039707C" w:rsidRPr="00A85214" w:rsidRDefault="0039707C" w:rsidP="00BE16A6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[root@xianchaomaster1 ~]# scp /etc/sysconfig/modules/ipvs.modules xianchao</w:t>
      </w:r>
      <w:r w:rsidR="00BE16A6" w:rsidRPr="00A85214">
        <w:rPr>
          <w:rFonts w:ascii="宋体" w:eastAsia="宋体" w:hAnsi="宋体"/>
          <w:szCs w:val="18"/>
        </w:rPr>
        <w:t>node</w:t>
      </w:r>
      <w:r w:rsidR="00BE16A6" w:rsidRPr="00A85214">
        <w:rPr>
          <w:rFonts w:ascii="宋体" w:eastAsia="宋体" w:hAnsi="宋体" w:hint="eastAsia"/>
          <w:szCs w:val="18"/>
        </w:rPr>
        <w:t>1</w:t>
      </w:r>
      <w:r w:rsidRPr="00A85214">
        <w:rPr>
          <w:rFonts w:ascii="宋体" w:eastAsia="宋体" w:hAnsi="宋体"/>
          <w:szCs w:val="18"/>
        </w:rPr>
        <w:t>:/etc/sysconfig/modules/</w:t>
      </w:r>
    </w:p>
    <w:p w14:paraId="047515B6" w14:textId="1ACE9E7E" w:rsidR="00995068" w:rsidRPr="00A85214" w:rsidRDefault="00995068" w:rsidP="00BE16A6">
      <w:pPr>
        <w:ind w:firstLine="361"/>
        <w:rPr>
          <w:rFonts w:ascii="宋体" w:eastAsia="宋体" w:hAnsi="宋体"/>
          <w:szCs w:val="18"/>
        </w:rPr>
      </w:pPr>
    </w:p>
    <w:p w14:paraId="03A3042B" w14:textId="623D9322" w:rsidR="00995068" w:rsidRPr="00A85214" w:rsidRDefault="00995068" w:rsidP="00934513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#把ipv</w:t>
      </w:r>
      <w:r w:rsidRPr="00A85214">
        <w:rPr>
          <w:rFonts w:ascii="宋体" w:eastAsia="宋体" w:hAnsi="宋体"/>
          <w:szCs w:val="18"/>
        </w:rPr>
        <w:t>s</w:t>
      </w:r>
      <w:r w:rsidRPr="00A85214">
        <w:rPr>
          <w:rFonts w:ascii="宋体" w:eastAsia="宋体" w:hAnsi="宋体" w:hint="eastAsia"/>
          <w:szCs w:val="18"/>
        </w:rPr>
        <w:t>.</w:t>
      </w:r>
      <w:r w:rsidRPr="00A85214">
        <w:rPr>
          <w:rFonts w:ascii="宋体" w:eastAsia="宋体" w:hAnsi="宋体"/>
          <w:szCs w:val="18"/>
        </w:rPr>
        <w:t>modules</w:t>
      </w:r>
      <w:r w:rsidRPr="00A85214">
        <w:rPr>
          <w:rFonts w:ascii="宋体" w:eastAsia="宋体" w:hAnsi="宋体" w:hint="eastAsia"/>
          <w:szCs w:val="18"/>
        </w:rPr>
        <w:t>拷贝到xianchaonode</w:t>
      </w:r>
      <w:r w:rsidR="00934513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 w:hint="eastAsia"/>
          <w:szCs w:val="18"/>
        </w:rPr>
        <w:t>的</w:t>
      </w:r>
      <w:r w:rsidRPr="00A85214">
        <w:rPr>
          <w:rFonts w:ascii="宋体" w:eastAsia="宋体" w:hAnsi="宋体"/>
          <w:szCs w:val="18"/>
        </w:rPr>
        <w:t>/etc/sysconfig/modules/</w:t>
      </w:r>
      <w:r w:rsidRPr="00A85214">
        <w:rPr>
          <w:rFonts w:ascii="宋体" w:eastAsia="宋体" w:hAnsi="宋体" w:hint="eastAsia"/>
          <w:szCs w:val="18"/>
        </w:rPr>
        <w:t>目录下</w:t>
      </w:r>
    </w:p>
    <w:p w14:paraId="3FFB6944" w14:textId="79B0BFEB" w:rsidR="0039707C" w:rsidRPr="00A85214" w:rsidRDefault="0039707C" w:rsidP="002C120C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[root@xianchaomaster1 ~]# scp /etc/sysconfig/modules/ipvs.modules xianchaonode</w:t>
      </w:r>
      <w:r w:rsidR="00FA704D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/>
          <w:szCs w:val="18"/>
        </w:rPr>
        <w:t>:/etc/sysconfig/modules/</w:t>
      </w:r>
    </w:p>
    <w:p w14:paraId="0CBF824D" w14:textId="77777777" w:rsidR="00EA6C8C" w:rsidRPr="00A85214" w:rsidRDefault="00EA6C8C" w:rsidP="002C120C">
      <w:pPr>
        <w:ind w:firstLine="361"/>
        <w:rPr>
          <w:rFonts w:ascii="宋体" w:eastAsia="宋体" w:hAnsi="宋体"/>
          <w:szCs w:val="18"/>
        </w:rPr>
      </w:pPr>
    </w:p>
    <w:p w14:paraId="07668323" w14:textId="77777777" w:rsidR="0039707C" w:rsidRPr="00A85214" w:rsidRDefault="0039707C" w:rsidP="002C120C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[root@xianchaonode1]# chmod 755 /etc/sysconfig/modules/ipvs.modules &amp;&amp; bash /etc/sysconfig/modules/ipvs.modules &amp;&amp; lsmod | grep ip_vs</w:t>
      </w:r>
    </w:p>
    <w:p w14:paraId="02C198C8" w14:textId="77777777" w:rsidR="0039707C" w:rsidRPr="00A85214" w:rsidRDefault="0039707C" w:rsidP="002C120C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ip_vs_ftp              13079  0 </w:t>
      </w:r>
    </w:p>
    <w:p w14:paraId="580ED392" w14:textId="77777777" w:rsidR="0039707C" w:rsidRPr="00A85214" w:rsidRDefault="0039707C" w:rsidP="002C120C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nf_nat                 26583  1 ip_vs_ftp</w:t>
      </w:r>
    </w:p>
    <w:p w14:paraId="4BD77A9B" w14:textId="77777777" w:rsidR="0039707C" w:rsidRPr="00A85214" w:rsidRDefault="0039707C" w:rsidP="002C120C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ip_vs_sed              12519  0 </w:t>
      </w:r>
    </w:p>
    <w:p w14:paraId="248772BD" w14:textId="77777777" w:rsidR="0039707C" w:rsidRPr="00A85214" w:rsidRDefault="0039707C" w:rsidP="002C120C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ip_vs_nq               12516  0 </w:t>
      </w:r>
    </w:p>
    <w:p w14:paraId="7B497BBF" w14:textId="77777777" w:rsidR="0039707C" w:rsidRPr="00A85214" w:rsidRDefault="0039707C" w:rsidP="002C120C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ip_vs_sh               12688  0 </w:t>
      </w:r>
    </w:p>
    <w:p w14:paraId="4D1D4C57" w14:textId="59102E50" w:rsidR="0039707C" w:rsidRPr="00A85214" w:rsidRDefault="0039707C" w:rsidP="002C120C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ip_vs_dh               12688  0 </w:t>
      </w:r>
    </w:p>
    <w:p w14:paraId="5CCD91B2" w14:textId="555B4350" w:rsidR="006E7795" w:rsidRPr="00A85214" w:rsidRDefault="006E7795" w:rsidP="002C120C">
      <w:pPr>
        <w:ind w:firstLine="361"/>
        <w:rPr>
          <w:rFonts w:ascii="宋体" w:eastAsia="宋体" w:hAnsi="宋体"/>
          <w:szCs w:val="18"/>
        </w:rPr>
      </w:pPr>
    </w:p>
    <w:p w14:paraId="05BE8118" w14:textId="683AC040" w:rsidR="006E7795" w:rsidRPr="00A85214" w:rsidRDefault="006E7795" w:rsidP="006E779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[root@xianchaonode</w:t>
      </w:r>
      <w:r w:rsidR="004E3777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/>
          <w:szCs w:val="18"/>
        </w:rPr>
        <w:t>]# chmod 755 /etc/sysconfig/modules/ipvs.modules &amp;&amp; bash /etc/sysconfig/modules/ipvs.modules &amp;&amp; lsmod | grep ip_vs</w:t>
      </w:r>
    </w:p>
    <w:p w14:paraId="786B1FE6" w14:textId="77777777" w:rsidR="006E7795" w:rsidRPr="00A85214" w:rsidRDefault="006E7795" w:rsidP="006E779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ip_vs_ftp              13079  0 </w:t>
      </w:r>
    </w:p>
    <w:p w14:paraId="40B3C4DF" w14:textId="77777777" w:rsidR="006E7795" w:rsidRPr="00A85214" w:rsidRDefault="006E7795" w:rsidP="006E779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nf_nat                 26583  1 ip_vs_ftp</w:t>
      </w:r>
    </w:p>
    <w:p w14:paraId="4B9484D7" w14:textId="77777777" w:rsidR="006E7795" w:rsidRPr="00A85214" w:rsidRDefault="006E7795" w:rsidP="006E779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ip_vs_sed              12519  0 </w:t>
      </w:r>
    </w:p>
    <w:p w14:paraId="1BB9002D" w14:textId="77777777" w:rsidR="006E7795" w:rsidRPr="00A85214" w:rsidRDefault="006E7795" w:rsidP="006E779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ip_vs_nq               12516  0 </w:t>
      </w:r>
    </w:p>
    <w:p w14:paraId="2348908C" w14:textId="77777777" w:rsidR="006E7795" w:rsidRPr="00A85214" w:rsidRDefault="006E7795" w:rsidP="006E779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ip_vs_sh               12688  0 </w:t>
      </w:r>
    </w:p>
    <w:p w14:paraId="31DE084D" w14:textId="77777777" w:rsidR="006E7795" w:rsidRPr="00A85214" w:rsidRDefault="006E7795" w:rsidP="006E779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ip_vs_dh               12688  0 </w:t>
      </w:r>
    </w:p>
    <w:p w14:paraId="29323240" w14:textId="77777777" w:rsidR="006E7795" w:rsidRPr="00A85214" w:rsidRDefault="006E7795" w:rsidP="002C120C">
      <w:pPr>
        <w:ind w:firstLine="361"/>
        <w:rPr>
          <w:rFonts w:ascii="宋体" w:eastAsia="宋体" w:hAnsi="宋体"/>
          <w:szCs w:val="18"/>
        </w:rPr>
      </w:pPr>
    </w:p>
    <w:p w14:paraId="78068C7B" w14:textId="77777777" w:rsidR="0039707C" w:rsidRPr="00A85214" w:rsidRDefault="0039707C" w:rsidP="002C120C">
      <w:pPr>
        <w:ind w:firstLine="361"/>
        <w:rPr>
          <w:rFonts w:ascii="宋体" w:eastAsia="宋体" w:hAnsi="宋体"/>
          <w:szCs w:val="18"/>
        </w:rPr>
      </w:pPr>
    </w:p>
    <w:p w14:paraId="2E483396" w14:textId="77777777" w:rsidR="0039707C" w:rsidRPr="00A85214" w:rsidRDefault="0039707C" w:rsidP="002C120C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问题1：</w:t>
      </w:r>
      <w:r w:rsidRPr="00A85214">
        <w:rPr>
          <w:rFonts w:ascii="宋体" w:eastAsia="宋体" w:hAnsi="宋体" w:hint="eastAsia"/>
          <w:color w:val="FF0000"/>
          <w:szCs w:val="18"/>
        </w:rPr>
        <w:t>ipvs是什么？</w:t>
      </w:r>
    </w:p>
    <w:p w14:paraId="22EFC05C" w14:textId="77777777" w:rsidR="0039707C" w:rsidRPr="00A85214" w:rsidRDefault="0039707C" w:rsidP="002C120C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ipvs (IP Virtual Server) 实现了传输层负载均衡，也就是我们常说的4层LAN交换，作为 Linux 内核的一部分。ipvs运行在主机上，在真实服务器集群前充当负载均衡器。ipvs可以将基于TCP和UDP</w:t>
      </w:r>
      <w:r w:rsidRPr="00A85214">
        <w:rPr>
          <w:rFonts w:ascii="宋体" w:eastAsia="宋体" w:hAnsi="宋体"/>
          <w:szCs w:val="18"/>
        </w:rPr>
        <w:lastRenderedPageBreak/>
        <w:t>的服务请求转发到真实服务器上，并使真实服务器的服务在单个 IP 地址上显示为虚拟服务。</w:t>
      </w:r>
    </w:p>
    <w:p w14:paraId="62B34C1B" w14:textId="77777777" w:rsidR="0039707C" w:rsidRPr="00A85214" w:rsidRDefault="0039707C" w:rsidP="002C120C">
      <w:pPr>
        <w:ind w:firstLine="361"/>
        <w:rPr>
          <w:rFonts w:ascii="宋体" w:eastAsia="宋体" w:hAnsi="宋体"/>
          <w:szCs w:val="18"/>
        </w:rPr>
      </w:pPr>
    </w:p>
    <w:p w14:paraId="137B9AFA" w14:textId="77777777" w:rsidR="0039707C" w:rsidRPr="00A85214" w:rsidRDefault="0039707C" w:rsidP="004F1660">
      <w:pPr>
        <w:ind w:firstLine="361"/>
        <w:rPr>
          <w:rFonts w:ascii="宋体" w:eastAsia="宋体" w:hAnsi="宋体"/>
          <w:color w:val="FF0000"/>
          <w:szCs w:val="18"/>
        </w:rPr>
      </w:pPr>
      <w:r w:rsidRPr="00A85214">
        <w:rPr>
          <w:rFonts w:ascii="宋体" w:eastAsia="宋体" w:hAnsi="宋体" w:hint="eastAsia"/>
          <w:szCs w:val="18"/>
        </w:rPr>
        <w:t>问题2：</w:t>
      </w:r>
      <w:r w:rsidRPr="00A85214">
        <w:rPr>
          <w:rFonts w:ascii="宋体" w:eastAsia="宋体" w:hAnsi="宋体"/>
          <w:color w:val="FF0000"/>
          <w:szCs w:val="18"/>
        </w:rPr>
        <w:t>ipvs</w:t>
      </w:r>
      <w:r w:rsidRPr="00A85214">
        <w:rPr>
          <w:rFonts w:ascii="宋体" w:eastAsia="宋体" w:hAnsi="宋体" w:hint="eastAsia"/>
          <w:color w:val="FF0000"/>
          <w:szCs w:val="18"/>
        </w:rPr>
        <w:t>和</w:t>
      </w:r>
      <w:r w:rsidRPr="00A85214">
        <w:rPr>
          <w:rFonts w:ascii="宋体" w:eastAsia="宋体" w:hAnsi="宋体"/>
          <w:color w:val="FF0000"/>
          <w:szCs w:val="18"/>
        </w:rPr>
        <w:t>iptable</w:t>
      </w:r>
      <w:r w:rsidRPr="00A85214">
        <w:rPr>
          <w:rFonts w:ascii="宋体" w:eastAsia="宋体" w:hAnsi="宋体" w:hint="eastAsia"/>
          <w:color w:val="FF0000"/>
          <w:szCs w:val="18"/>
        </w:rPr>
        <w:t>对比分析</w:t>
      </w:r>
    </w:p>
    <w:p w14:paraId="07F52345" w14:textId="575C8652" w:rsidR="0039707C" w:rsidRPr="00A85214" w:rsidRDefault="0039707C" w:rsidP="00714E5A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kube-proxy支持 iptables 和 ipvs 两种模式， 在kubernetes v1.8 中引入了 ipvs 模式，在 v1.9 中处于 beta 阶段，在 v1.11 中已经正式可用了。iptables 模式在 v1.1 中就添加支持了，从 v1.2 版本开始 iptables 就是 kube-proxy 默认的操作模式，ipvs 和 iptables 都是基于netfilter的，但是</w:t>
      </w:r>
      <w:r w:rsidR="000D411F">
        <w:rPr>
          <w:rFonts w:ascii="宋体" w:eastAsia="宋体" w:hAnsi="宋体" w:hint="eastAsia"/>
          <w:szCs w:val="18"/>
        </w:rPr>
        <w:t>ipvs</w:t>
      </w:r>
      <w:r w:rsidRPr="00A85214">
        <w:rPr>
          <w:rFonts w:ascii="宋体" w:eastAsia="宋体" w:hAnsi="宋体"/>
          <w:szCs w:val="18"/>
        </w:rPr>
        <w:t>采用的</w:t>
      </w:r>
      <w:r w:rsidRPr="00A85214">
        <w:rPr>
          <w:rFonts w:ascii="宋体" w:eastAsia="宋体" w:hAnsi="宋体" w:hint="eastAsia"/>
          <w:szCs w:val="18"/>
        </w:rPr>
        <w:t>是</w:t>
      </w:r>
      <w:r w:rsidRPr="00A85214">
        <w:rPr>
          <w:rFonts w:ascii="宋体" w:eastAsia="宋体" w:hAnsi="宋体"/>
          <w:szCs w:val="18"/>
        </w:rPr>
        <w:t>hash表，因此当service数量达到一定规模时，hash查表的速度优势就会显现出来，从而提高service的服务性能。那么 ipvs 模式和 iptables 模式之间有哪些差异呢？</w:t>
      </w:r>
    </w:p>
    <w:p w14:paraId="6256B541" w14:textId="77777777" w:rsidR="0039707C" w:rsidRPr="00A85214" w:rsidRDefault="0039707C" w:rsidP="00714E5A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1</w:t>
      </w:r>
      <w:r w:rsidRPr="00A85214">
        <w:rPr>
          <w:rFonts w:ascii="宋体" w:eastAsia="宋体" w:hAnsi="宋体" w:hint="eastAsia"/>
          <w:szCs w:val="18"/>
        </w:rPr>
        <w:t>、</w:t>
      </w:r>
      <w:r w:rsidRPr="00A85214">
        <w:rPr>
          <w:rFonts w:ascii="宋体" w:eastAsia="宋体" w:hAnsi="宋体"/>
          <w:szCs w:val="18"/>
        </w:rPr>
        <w:t>ipvs 为大型集群提供了更好的可扩展性和性能</w:t>
      </w:r>
    </w:p>
    <w:p w14:paraId="33745861" w14:textId="77777777" w:rsidR="0039707C" w:rsidRPr="00A85214" w:rsidRDefault="0039707C" w:rsidP="00714E5A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 w:hint="eastAsia"/>
          <w:szCs w:val="18"/>
        </w:rPr>
        <w:t>、</w:t>
      </w:r>
      <w:r w:rsidRPr="00A85214">
        <w:rPr>
          <w:rFonts w:ascii="宋体" w:eastAsia="宋体" w:hAnsi="宋体"/>
          <w:szCs w:val="18"/>
        </w:rPr>
        <w:t>ipvs 支持比 iptables 更复杂的复制均衡算法（最小负载、最少连接、加权等等）</w:t>
      </w:r>
    </w:p>
    <w:p w14:paraId="116F4BF2" w14:textId="77777777" w:rsidR="0039707C" w:rsidRPr="00A85214" w:rsidRDefault="0039707C" w:rsidP="00956386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3</w:t>
      </w:r>
      <w:r w:rsidRPr="00A85214">
        <w:rPr>
          <w:rFonts w:ascii="宋体" w:eastAsia="宋体" w:hAnsi="宋体" w:hint="eastAsia"/>
          <w:szCs w:val="18"/>
        </w:rPr>
        <w:t>、</w:t>
      </w:r>
      <w:r w:rsidRPr="00A85214">
        <w:rPr>
          <w:rFonts w:ascii="宋体" w:eastAsia="宋体" w:hAnsi="宋体"/>
          <w:szCs w:val="18"/>
        </w:rPr>
        <w:t>ipvs 支持服务器健康检查和连接重试等功能</w:t>
      </w:r>
    </w:p>
    <w:p w14:paraId="75C13A0F" w14:textId="77777777" w:rsidR="0039707C" w:rsidRPr="00A85214" w:rsidRDefault="0039707C" w:rsidP="00B11F92">
      <w:pPr>
        <w:ind w:firstLineChars="0" w:firstLine="0"/>
        <w:rPr>
          <w:rFonts w:ascii="宋体" w:eastAsia="宋体" w:hAnsi="宋体"/>
          <w:szCs w:val="18"/>
        </w:rPr>
      </w:pPr>
    </w:p>
    <w:p w14:paraId="10DD45AB" w14:textId="77777777" w:rsidR="0039707C" w:rsidRPr="00A85214" w:rsidRDefault="0039707C" w:rsidP="00151D2F">
      <w:pPr>
        <w:pStyle w:val="4"/>
        <w:spacing w:before="0" w:after="0" w:line="240" w:lineRule="auto"/>
        <w:ind w:firstLineChars="0" w:firstLine="0"/>
        <w:rPr>
          <w:rFonts w:ascii="宋体" w:eastAsia="宋体" w:hAnsi="宋体"/>
          <w:sz w:val="18"/>
          <w:szCs w:val="18"/>
        </w:rPr>
      </w:pPr>
      <w:bookmarkStart w:id="10" w:name="_Hlk100932815"/>
      <w:bookmarkEnd w:id="9"/>
      <w:r w:rsidRPr="00A85214">
        <w:rPr>
          <w:rFonts w:ascii="宋体" w:eastAsia="宋体" w:hAnsi="宋体"/>
          <w:sz w:val="18"/>
          <w:szCs w:val="18"/>
        </w:rPr>
        <w:t xml:space="preserve">1.12 </w:t>
      </w:r>
      <w:r w:rsidRPr="00A85214">
        <w:rPr>
          <w:rFonts w:ascii="宋体" w:eastAsia="宋体" w:hAnsi="宋体" w:hint="eastAsia"/>
          <w:sz w:val="18"/>
          <w:szCs w:val="18"/>
        </w:rPr>
        <w:t>安装基础软件包</w:t>
      </w:r>
    </w:p>
    <w:p w14:paraId="0003DE35" w14:textId="2852111E" w:rsidR="0039707C" w:rsidRPr="00A85214" w:rsidRDefault="0039707C" w:rsidP="00615487">
      <w:pPr>
        <w:ind w:firstLine="361"/>
        <w:rPr>
          <w:rFonts w:ascii="宋体" w:eastAsia="宋体" w:hAnsi="宋体" w:cs="宋体"/>
          <w:kern w:val="0"/>
          <w:szCs w:val="18"/>
        </w:rPr>
      </w:pPr>
      <w:r w:rsidRPr="00A85214">
        <w:rPr>
          <w:rFonts w:ascii="宋体" w:eastAsia="宋体" w:hAnsi="宋体"/>
          <w:szCs w:val="18"/>
        </w:rPr>
        <w:t xml:space="preserve">[root@xianchaomaster1 ~]# yum install -y yum-utils device-mapper-persistent-data lvm2 </w:t>
      </w:r>
      <w:r w:rsidRPr="00A85214">
        <w:rPr>
          <w:rFonts w:ascii="宋体" w:eastAsia="宋体" w:hAnsi="宋体" w:cs="宋体" w:hint="eastAsia"/>
          <w:kern w:val="0"/>
          <w:szCs w:val="18"/>
        </w:rPr>
        <w:t>wget net-tools nfs-utils lrzsz gcc gcc-c++ make cmake libxml2-devel openssl-devel curl curl-devel unzip sudo ntp</w:t>
      </w:r>
      <w:r w:rsidRPr="00A85214">
        <w:rPr>
          <w:rFonts w:ascii="宋体" w:eastAsia="宋体" w:hAnsi="宋体" w:cs="宋体"/>
          <w:kern w:val="0"/>
          <w:szCs w:val="18"/>
        </w:rPr>
        <w:t xml:space="preserve"> </w:t>
      </w:r>
      <w:r w:rsidRPr="00A85214">
        <w:rPr>
          <w:rFonts w:ascii="宋体" w:eastAsia="宋体" w:hAnsi="宋体" w:cs="宋体" w:hint="eastAsia"/>
          <w:kern w:val="0"/>
          <w:szCs w:val="18"/>
        </w:rPr>
        <w:t>libaio-devel wget vim ncurses-devel autoconf automake zlib-devel</w:t>
      </w:r>
      <w:r w:rsidRPr="00A85214">
        <w:rPr>
          <w:rFonts w:ascii="宋体" w:eastAsia="宋体" w:hAnsi="宋体" w:cs="Calibri"/>
          <w:kern w:val="0"/>
          <w:szCs w:val="18"/>
        </w:rPr>
        <w:t> </w:t>
      </w:r>
      <w:r w:rsidRPr="00A85214">
        <w:rPr>
          <w:rFonts w:ascii="宋体" w:eastAsia="宋体" w:hAnsi="宋体" w:cs="宋体" w:hint="eastAsia"/>
          <w:kern w:val="0"/>
          <w:szCs w:val="18"/>
        </w:rPr>
        <w:t xml:space="preserve"> python-devel epel-release openssh-server socat</w:t>
      </w:r>
      <w:r w:rsidRPr="00A85214">
        <w:rPr>
          <w:rFonts w:ascii="宋体" w:eastAsia="宋体" w:hAnsi="宋体" w:cs="Calibri"/>
          <w:kern w:val="0"/>
          <w:szCs w:val="18"/>
        </w:rPr>
        <w:t> </w:t>
      </w:r>
      <w:r w:rsidRPr="00A85214">
        <w:rPr>
          <w:rFonts w:ascii="宋体" w:eastAsia="宋体" w:hAnsi="宋体" w:cs="宋体" w:hint="eastAsia"/>
          <w:kern w:val="0"/>
          <w:szCs w:val="18"/>
        </w:rPr>
        <w:t xml:space="preserve"> ipvsadm conntrack ntpdate</w:t>
      </w:r>
      <w:r w:rsidRPr="00A85214">
        <w:rPr>
          <w:rFonts w:ascii="宋体" w:eastAsia="宋体" w:hAnsi="宋体" w:cs="宋体"/>
          <w:kern w:val="0"/>
          <w:szCs w:val="18"/>
        </w:rPr>
        <w:t xml:space="preserve"> </w:t>
      </w:r>
      <w:r w:rsidRPr="00A85214">
        <w:rPr>
          <w:rFonts w:ascii="宋体" w:eastAsia="宋体" w:hAnsi="宋体" w:cs="宋体" w:hint="eastAsia"/>
          <w:kern w:val="0"/>
          <w:szCs w:val="18"/>
        </w:rPr>
        <w:t>telnet</w:t>
      </w:r>
      <w:r w:rsidRPr="00A85214">
        <w:rPr>
          <w:rFonts w:ascii="宋体" w:eastAsia="宋体" w:hAnsi="宋体" w:cs="宋体"/>
          <w:kern w:val="0"/>
          <w:szCs w:val="18"/>
        </w:rPr>
        <w:t xml:space="preserve"> </w:t>
      </w:r>
      <w:r w:rsidRPr="00A85214">
        <w:rPr>
          <w:rFonts w:ascii="宋体" w:eastAsia="宋体" w:hAnsi="宋体" w:cs="宋体" w:hint="eastAsia"/>
          <w:kern w:val="0"/>
          <w:szCs w:val="18"/>
        </w:rPr>
        <w:t>ipvsadm</w:t>
      </w:r>
    </w:p>
    <w:p w14:paraId="6F678390" w14:textId="77777777" w:rsidR="00615487" w:rsidRPr="00A85214" w:rsidRDefault="00615487" w:rsidP="00615487">
      <w:pPr>
        <w:ind w:firstLine="361"/>
        <w:rPr>
          <w:rFonts w:ascii="宋体" w:eastAsia="宋体" w:hAnsi="宋体" w:cs="宋体"/>
          <w:kern w:val="0"/>
          <w:szCs w:val="18"/>
        </w:rPr>
      </w:pPr>
    </w:p>
    <w:p w14:paraId="2F7036F3" w14:textId="36E21884" w:rsidR="0039707C" w:rsidRPr="00A85214" w:rsidRDefault="0039707C" w:rsidP="007A0589">
      <w:pPr>
        <w:ind w:firstLine="361"/>
        <w:rPr>
          <w:rFonts w:ascii="宋体" w:eastAsia="宋体" w:hAnsi="宋体" w:cs="宋体"/>
          <w:kern w:val="0"/>
          <w:szCs w:val="18"/>
        </w:rPr>
      </w:pPr>
      <w:r w:rsidRPr="00A85214">
        <w:rPr>
          <w:rFonts w:ascii="宋体" w:eastAsia="宋体" w:hAnsi="宋体"/>
          <w:szCs w:val="18"/>
        </w:rPr>
        <w:t xml:space="preserve">[root@xianchaonode1 ~]# yum install -y yum-utils device-mapper-persistent-data lvm2 </w:t>
      </w:r>
      <w:r w:rsidRPr="00A85214">
        <w:rPr>
          <w:rFonts w:ascii="宋体" w:eastAsia="宋体" w:hAnsi="宋体" w:cs="宋体" w:hint="eastAsia"/>
          <w:kern w:val="0"/>
          <w:szCs w:val="18"/>
        </w:rPr>
        <w:t>wget net-tools nfs-utils lrzsz gcc gcc-c++ make cmake libxml2-devel openssl-devel curl curl-devel unzip sudo ntp</w:t>
      </w:r>
      <w:r w:rsidRPr="00A85214">
        <w:rPr>
          <w:rFonts w:ascii="宋体" w:eastAsia="宋体" w:hAnsi="宋体" w:cs="宋体"/>
          <w:kern w:val="0"/>
          <w:szCs w:val="18"/>
        </w:rPr>
        <w:t xml:space="preserve"> </w:t>
      </w:r>
      <w:r w:rsidRPr="00A85214">
        <w:rPr>
          <w:rFonts w:ascii="宋体" w:eastAsia="宋体" w:hAnsi="宋体" w:cs="宋体" w:hint="eastAsia"/>
          <w:kern w:val="0"/>
          <w:szCs w:val="18"/>
        </w:rPr>
        <w:t>libaio-devel wget vim ncurses-devel autoconf automake zlib-devel</w:t>
      </w:r>
      <w:r w:rsidRPr="00A85214">
        <w:rPr>
          <w:rFonts w:ascii="宋体" w:eastAsia="宋体" w:hAnsi="宋体" w:cs="Calibri"/>
          <w:kern w:val="0"/>
          <w:szCs w:val="18"/>
        </w:rPr>
        <w:t> </w:t>
      </w:r>
      <w:r w:rsidRPr="00A85214">
        <w:rPr>
          <w:rFonts w:ascii="宋体" w:eastAsia="宋体" w:hAnsi="宋体" w:cs="宋体" w:hint="eastAsia"/>
          <w:kern w:val="0"/>
          <w:szCs w:val="18"/>
        </w:rPr>
        <w:t xml:space="preserve"> python-devel epel-release openssh-server socat</w:t>
      </w:r>
      <w:r w:rsidRPr="00A85214">
        <w:rPr>
          <w:rFonts w:ascii="宋体" w:eastAsia="宋体" w:hAnsi="宋体" w:cs="Calibri"/>
          <w:kern w:val="0"/>
          <w:szCs w:val="18"/>
        </w:rPr>
        <w:t> </w:t>
      </w:r>
      <w:r w:rsidRPr="00A85214">
        <w:rPr>
          <w:rFonts w:ascii="宋体" w:eastAsia="宋体" w:hAnsi="宋体" w:cs="宋体" w:hint="eastAsia"/>
          <w:kern w:val="0"/>
          <w:szCs w:val="18"/>
        </w:rPr>
        <w:t xml:space="preserve"> ipvsadm conntrack ntpdate</w:t>
      </w:r>
      <w:r w:rsidRPr="00A85214">
        <w:rPr>
          <w:rFonts w:ascii="宋体" w:eastAsia="宋体" w:hAnsi="宋体" w:cs="宋体"/>
          <w:kern w:val="0"/>
          <w:szCs w:val="18"/>
        </w:rPr>
        <w:t xml:space="preserve"> </w:t>
      </w:r>
      <w:r w:rsidRPr="00A85214">
        <w:rPr>
          <w:rFonts w:ascii="宋体" w:eastAsia="宋体" w:hAnsi="宋体" w:cs="宋体" w:hint="eastAsia"/>
          <w:kern w:val="0"/>
          <w:szCs w:val="18"/>
        </w:rPr>
        <w:t>telnet</w:t>
      </w:r>
      <w:r w:rsidRPr="00A85214">
        <w:rPr>
          <w:rFonts w:ascii="宋体" w:eastAsia="宋体" w:hAnsi="宋体" w:cs="宋体"/>
          <w:kern w:val="0"/>
          <w:szCs w:val="18"/>
        </w:rPr>
        <w:t xml:space="preserve"> </w:t>
      </w:r>
      <w:r w:rsidRPr="00A85214">
        <w:rPr>
          <w:rFonts w:ascii="宋体" w:eastAsia="宋体" w:hAnsi="宋体" w:cs="宋体" w:hint="eastAsia"/>
          <w:kern w:val="0"/>
          <w:szCs w:val="18"/>
        </w:rPr>
        <w:t>ipvsadm</w:t>
      </w:r>
    </w:p>
    <w:p w14:paraId="1AD34A5C" w14:textId="36D86D0F" w:rsidR="00615487" w:rsidRPr="00A85214" w:rsidRDefault="00615487" w:rsidP="007A0589">
      <w:pPr>
        <w:ind w:firstLine="361"/>
        <w:rPr>
          <w:rFonts w:ascii="宋体" w:eastAsia="宋体" w:hAnsi="宋体" w:cs="宋体"/>
          <w:kern w:val="0"/>
          <w:szCs w:val="18"/>
        </w:rPr>
      </w:pPr>
    </w:p>
    <w:p w14:paraId="595D0ACB" w14:textId="78560E8E" w:rsidR="00615487" w:rsidRPr="00A85214" w:rsidRDefault="00615487" w:rsidP="00615487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[root@xianchaonode</w:t>
      </w:r>
      <w:r w:rsidR="001660A5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/>
          <w:szCs w:val="18"/>
        </w:rPr>
        <w:t xml:space="preserve"> ~]# yum install -y yum-utils device-mapper-persistent-data lvm2 </w:t>
      </w:r>
      <w:r w:rsidRPr="00A85214">
        <w:rPr>
          <w:rFonts w:ascii="宋体" w:eastAsia="宋体" w:hAnsi="宋体" w:cs="宋体" w:hint="eastAsia"/>
          <w:kern w:val="0"/>
          <w:szCs w:val="18"/>
        </w:rPr>
        <w:t>wget net-tools nfs-utils lrzsz gcc gcc-c++ make cmake libxml2-devel openssl-devel curl curl-devel unzip sudo ntp</w:t>
      </w:r>
      <w:r w:rsidRPr="00A85214">
        <w:rPr>
          <w:rFonts w:ascii="宋体" w:eastAsia="宋体" w:hAnsi="宋体" w:cs="宋体"/>
          <w:kern w:val="0"/>
          <w:szCs w:val="18"/>
        </w:rPr>
        <w:t xml:space="preserve"> </w:t>
      </w:r>
      <w:r w:rsidRPr="00A85214">
        <w:rPr>
          <w:rFonts w:ascii="宋体" w:eastAsia="宋体" w:hAnsi="宋体" w:cs="宋体" w:hint="eastAsia"/>
          <w:kern w:val="0"/>
          <w:szCs w:val="18"/>
        </w:rPr>
        <w:t>libaio-devel wget vim ncurses-devel autoconf automake zlib-devel</w:t>
      </w:r>
      <w:r w:rsidRPr="00A85214">
        <w:rPr>
          <w:rFonts w:ascii="宋体" w:eastAsia="宋体" w:hAnsi="宋体" w:cs="Calibri"/>
          <w:kern w:val="0"/>
          <w:szCs w:val="18"/>
        </w:rPr>
        <w:t> </w:t>
      </w:r>
      <w:r w:rsidRPr="00A85214">
        <w:rPr>
          <w:rFonts w:ascii="宋体" w:eastAsia="宋体" w:hAnsi="宋体" w:cs="宋体" w:hint="eastAsia"/>
          <w:kern w:val="0"/>
          <w:szCs w:val="18"/>
        </w:rPr>
        <w:t xml:space="preserve"> python-devel epel-release openssh-server socat</w:t>
      </w:r>
      <w:r w:rsidRPr="00A85214">
        <w:rPr>
          <w:rFonts w:ascii="宋体" w:eastAsia="宋体" w:hAnsi="宋体" w:cs="Calibri"/>
          <w:kern w:val="0"/>
          <w:szCs w:val="18"/>
        </w:rPr>
        <w:t> </w:t>
      </w:r>
      <w:r w:rsidRPr="00A85214">
        <w:rPr>
          <w:rFonts w:ascii="宋体" w:eastAsia="宋体" w:hAnsi="宋体" w:cs="宋体" w:hint="eastAsia"/>
          <w:kern w:val="0"/>
          <w:szCs w:val="18"/>
        </w:rPr>
        <w:t xml:space="preserve"> ipvsadm conntrack ntpdate</w:t>
      </w:r>
      <w:r w:rsidRPr="00A85214">
        <w:rPr>
          <w:rFonts w:ascii="宋体" w:eastAsia="宋体" w:hAnsi="宋体" w:cs="宋体"/>
          <w:kern w:val="0"/>
          <w:szCs w:val="18"/>
        </w:rPr>
        <w:t xml:space="preserve"> </w:t>
      </w:r>
      <w:r w:rsidRPr="00A85214">
        <w:rPr>
          <w:rFonts w:ascii="宋体" w:eastAsia="宋体" w:hAnsi="宋体" w:cs="宋体" w:hint="eastAsia"/>
          <w:kern w:val="0"/>
          <w:szCs w:val="18"/>
        </w:rPr>
        <w:t>telnet</w:t>
      </w:r>
      <w:r w:rsidRPr="00A85214">
        <w:rPr>
          <w:rFonts w:ascii="宋体" w:eastAsia="宋体" w:hAnsi="宋体" w:cs="宋体"/>
          <w:kern w:val="0"/>
          <w:szCs w:val="18"/>
        </w:rPr>
        <w:t xml:space="preserve"> </w:t>
      </w:r>
      <w:r w:rsidRPr="00A85214">
        <w:rPr>
          <w:rFonts w:ascii="宋体" w:eastAsia="宋体" w:hAnsi="宋体" w:cs="宋体" w:hint="eastAsia"/>
          <w:kern w:val="0"/>
          <w:szCs w:val="18"/>
        </w:rPr>
        <w:t>ipvsadm</w:t>
      </w:r>
    </w:p>
    <w:p w14:paraId="27DCB6C9" w14:textId="77777777" w:rsidR="00615487" w:rsidRPr="00A85214" w:rsidRDefault="00615487" w:rsidP="007A0589">
      <w:pPr>
        <w:ind w:firstLine="361"/>
        <w:rPr>
          <w:rFonts w:ascii="宋体" w:eastAsia="宋体" w:hAnsi="宋体"/>
          <w:szCs w:val="18"/>
        </w:rPr>
      </w:pPr>
    </w:p>
    <w:p w14:paraId="7EF8DBBF" w14:textId="77777777" w:rsidR="0039707C" w:rsidRPr="00A85214" w:rsidRDefault="0039707C" w:rsidP="007A0589">
      <w:pPr>
        <w:ind w:firstLineChars="0" w:firstLine="0"/>
        <w:rPr>
          <w:rFonts w:ascii="宋体" w:eastAsia="宋体" w:hAnsi="宋体"/>
          <w:szCs w:val="18"/>
        </w:rPr>
      </w:pPr>
    </w:p>
    <w:p w14:paraId="2C132364" w14:textId="77777777" w:rsidR="0039707C" w:rsidRPr="00A85214" w:rsidRDefault="0039707C" w:rsidP="00294B25">
      <w:pPr>
        <w:pStyle w:val="4"/>
        <w:spacing w:before="0" w:after="0" w:line="240" w:lineRule="auto"/>
        <w:ind w:firstLineChars="0" w:firstLine="0"/>
        <w:rPr>
          <w:rFonts w:ascii="宋体" w:eastAsia="宋体" w:hAnsi="宋体"/>
          <w:sz w:val="18"/>
          <w:szCs w:val="18"/>
        </w:rPr>
      </w:pPr>
      <w:bookmarkStart w:id="11" w:name="_Hlk100932880"/>
      <w:bookmarkEnd w:id="10"/>
      <w:r w:rsidRPr="00A85214">
        <w:rPr>
          <w:rFonts w:ascii="宋体" w:eastAsia="宋体" w:hAnsi="宋体"/>
          <w:sz w:val="18"/>
          <w:szCs w:val="18"/>
        </w:rPr>
        <w:t xml:space="preserve">1.13 </w:t>
      </w:r>
      <w:r w:rsidRPr="00A85214">
        <w:rPr>
          <w:rFonts w:ascii="宋体" w:eastAsia="宋体" w:hAnsi="宋体" w:hint="eastAsia"/>
          <w:sz w:val="18"/>
          <w:szCs w:val="18"/>
        </w:rPr>
        <w:t>安装iptables</w:t>
      </w:r>
    </w:p>
    <w:p w14:paraId="75416BE5" w14:textId="556283F0" w:rsidR="0039707C" w:rsidRPr="00A85214" w:rsidRDefault="0039707C" w:rsidP="00850711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 xml:space="preserve">如果用firewalld不习惯，可以安装iptables </w:t>
      </w:r>
      <w:r w:rsidRPr="00A85214">
        <w:rPr>
          <w:rFonts w:ascii="宋体" w:eastAsia="宋体" w:hAnsi="宋体" w:hint="eastAsia"/>
          <w:bCs/>
          <w:szCs w:val="18"/>
        </w:rPr>
        <w:t>，在x</w:t>
      </w:r>
      <w:r w:rsidRPr="00A85214">
        <w:rPr>
          <w:rFonts w:ascii="宋体" w:eastAsia="宋体" w:hAnsi="宋体"/>
          <w:bCs/>
          <w:szCs w:val="18"/>
        </w:rPr>
        <w:t>ianchaomaster1</w:t>
      </w:r>
      <w:r w:rsidRPr="00A85214">
        <w:rPr>
          <w:rFonts w:ascii="宋体" w:eastAsia="宋体" w:hAnsi="宋体" w:hint="eastAsia"/>
          <w:bCs/>
          <w:szCs w:val="18"/>
        </w:rPr>
        <w:t>、x</w:t>
      </w:r>
      <w:r w:rsidRPr="00A85214">
        <w:rPr>
          <w:rFonts w:ascii="宋体" w:eastAsia="宋体" w:hAnsi="宋体"/>
          <w:bCs/>
          <w:szCs w:val="18"/>
        </w:rPr>
        <w:t>ianchao</w:t>
      </w:r>
      <w:r w:rsidRPr="00A85214">
        <w:rPr>
          <w:rFonts w:ascii="宋体" w:eastAsia="宋体" w:hAnsi="宋体" w:hint="eastAsia"/>
          <w:bCs/>
          <w:szCs w:val="18"/>
        </w:rPr>
        <w:t>node</w:t>
      </w:r>
      <w:r w:rsidRPr="00A85214">
        <w:rPr>
          <w:rFonts w:ascii="宋体" w:eastAsia="宋体" w:hAnsi="宋体"/>
          <w:bCs/>
          <w:szCs w:val="18"/>
        </w:rPr>
        <w:t>1</w:t>
      </w:r>
      <w:r w:rsidR="00530598" w:rsidRPr="00A85214">
        <w:rPr>
          <w:rFonts w:ascii="宋体" w:eastAsia="宋体" w:hAnsi="宋体" w:hint="eastAsia"/>
          <w:bCs/>
          <w:szCs w:val="18"/>
        </w:rPr>
        <w:t>、x</w:t>
      </w:r>
      <w:r w:rsidR="00530598" w:rsidRPr="00A85214">
        <w:rPr>
          <w:rFonts w:ascii="宋体" w:eastAsia="宋体" w:hAnsi="宋体"/>
          <w:bCs/>
          <w:szCs w:val="18"/>
        </w:rPr>
        <w:t>ianchao</w:t>
      </w:r>
      <w:r w:rsidR="00530598" w:rsidRPr="00A85214">
        <w:rPr>
          <w:rFonts w:ascii="宋体" w:eastAsia="宋体" w:hAnsi="宋体" w:hint="eastAsia"/>
          <w:bCs/>
          <w:szCs w:val="18"/>
        </w:rPr>
        <w:t>node</w:t>
      </w:r>
      <w:r w:rsidR="00530598" w:rsidRPr="00A85214">
        <w:rPr>
          <w:rFonts w:ascii="宋体" w:eastAsia="宋体" w:hAnsi="宋体"/>
          <w:bCs/>
          <w:szCs w:val="18"/>
        </w:rPr>
        <w:t>2</w:t>
      </w:r>
      <w:r w:rsidRPr="00A85214">
        <w:rPr>
          <w:rFonts w:ascii="宋体" w:eastAsia="宋体" w:hAnsi="宋体" w:hint="eastAsia"/>
          <w:bCs/>
          <w:szCs w:val="18"/>
        </w:rPr>
        <w:t>上操作：</w:t>
      </w:r>
    </w:p>
    <w:p w14:paraId="69D535B6" w14:textId="77777777" w:rsidR="0039707C" w:rsidRPr="00A85214" w:rsidRDefault="0039707C" w:rsidP="00850711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#安装iptables</w:t>
      </w:r>
    </w:p>
    <w:p w14:paraId="337A7B55" w14:textId="77777777" w:rsidR="0039707C" w:rsidRPr="00A85214" w:rsidRDefault="0039707C" w:rsidP="00850711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yum install iptables-services -y</w:t>
      </w:r>
    </w:p>
    <w:p w14:paraId="7CDA3B26" w14:textId="77777777" w:rsidR="0039707C" w:rsidRPr="00A85214" w:rsidRDefault="0039707C" w:rsidP="00850711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#</w:t>
      </w:r>
      <w:r w:rsidRPr="00A85214">
        <w:rPr>
          <w:rFonts w:ascii="宋体" w:eastAsia="宋体" w:hAnsi="宋体"/>
          <w:bCs/>
          <w:szCs w:val="18"/>
        </w:rPr>
        <w:t>禁用iptables</w:t>
      </w:r>
    </w:p>
    <w:p w14:paraId="5B1C27C0" w14:textId="77777777" w:rsidR="0039707C" w:rsidRPr="00A85214" w:rsidRDefault="0039707C" w:rsidP="00850711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service iptables stop   &amp;&amp; systemctl disable iptables</w:t>
      </w:r>
    </w:p>
    <w:p w14:paraId="622DCFD5" w14:textId="77777777" w:rsidR="0039707C" w:rsidRPr="00A85214" w:rsidRDefault="0039707C" w:rsidP="00850711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bCs/>
          <w:szCs w:val="18"/>
        </w:rPr>
        <w:t>#清空防火墙规则</w:t>
      </w:r>
    </w:p>
    <w:p w14:paraId="128B0B7A" w14:textId="77777777" w:rsidR="0039707C" w:rsidRPr="00A85214" w:rsidRDefault="0039707C" w:rsidP="00850711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iptables -F</w:t>
      </w:r>
    </w:p>
    <w:p w14:paraId="7B440CC7" w14:textId="77777777" w:rsidR="0039707C" w:rsidRPr="00A85214" w:rsidRDefault="0039707C" w:rsidP="007A0589">
      <w:pPr>
        <w:ind w:firstLineChars="0" w:firstLine="0"/>
        <w:rPr>
          <w:rFonts w:ascii="宋体" w:eastAsia="宋体" w:hAnsi="宋体"/>
          <w:szCs w:val="18"/>
        </w:rPr>
      </w:pPr>
    </w:p>
    <w:p w14:paraId="7CAB16BD" w14:textId="77777777" w:rsidR="0039707C" w:rsidRPr="00A85214" w:rsidRDefault="0039707C" w:rsidP="00362325">
      <w:pPr>
        <w:pStyle w:val="3"/>
        <w:rPr>
          <w:sz w:val="18"/>
          <w:szCs w:val="18"/>
        </w:rPr>
      </w:pPr>
      <w:bookmarkStart w:id="12" w:name="_Hlk100933296"/>
      <w:bookmarkEnd w:id="11"/>
      <w:r w:rsidRPr="00A85214">
        <w:rPr>
          <w:rFonts w:hint="eastAsia"/>
          <w:sz w:val="18"/>
          <w:szCs w:val="18"/>
        </w:rPr>
        <w:t>2、安装docker服务</w:t>
      </w:r>
    </w:p>
    <w:p w14:paraId="4A9458F4" w14:textId="77777777" w:rsidR="0039707C" w:rsidRPr="00A85214" w:rsidRDefault="0039707C" w:rsidP="00151D2F">
      <w:pPr>
        <w:pStyle w:val="4"/>
        <w:spacing w:before="0" w:after="0" w:line="240" w:lineRule="auto"/>
        <w:ind w:firstLineChars="0" w:firstLine="0"/>
        <w:rPr>
          <w:rFonts w:ascii="宋体" w:eastAsia="宋体" w:hAnsi="宋体"/>
          <w:sz w:val="18"/>
          <w:szCs w:val="18"/>
        </w:rPr>
      </w:pPr>
      <w:bookmarkStart w:id="13" w:name="_Hlk100933301"/>
      <w:bookmarkEnd w:id="12"/>
      <w:r w:rsidRPr="00A85214">
        <w:rPr>
          <w:rFonts w:ascii="宋体" w:eastAsia="宋体" w:hAnsi="宋体"/>
          <w:sz w:val="18"/>
          <w:szCs w:val="18"/>
        </w:rPr>
        <w:lastRenderedPageBreak/>
        <w:t xml:space="preserve">2.1 </w:t>
      </w:r>
      <w:r w:rsidRPr="00A85214">
        <w:rPr>
          <w:rFonts w:ascii="宋体" w:eastAsia="宋体" w:hAnsi="宋体" w:hint="eastAsia"/>
          <w:sz w:val="18"/>
          <w:szCs w:val="18"/>
        </w:rPr>
        <w:t>安装docker</w:t>
      </w:r>
      <w:r w:rsidRPr="00A85214">
        <w:rPr>
          <w:rFonts w:ascii="宋体" w:eastAsia="宋体" w:hAnsi="宋体"/>
          <w:sz w:val="18"/>
          <w:szCs w:val="18"/>
        </w:rPr>
        <w:t>-</w:t>
      </w:r>
      <w:r w:rsidRPr="00A85214">
        <w:rPr>
          <w:rFonts w:ascii="宋体" w:eastAsia="宋体" w:hAnsi="宋体" w:hint="eastAsia"/>
          <w:sz w:val="18"/>
          <w:szCs w:val="18"/>
        </w:rPr>
        <w:t>ce</w:t>
      </w:r>
    </w:p>
    <w:p w14:paraId="3B50A2EE" w14:textId="77777777" w:rsidR="00DA71CF" w:rsidRPr="00A85214" w:rsidRDefault="00DA71CF" w:rsidP="00DA71CF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[root@xianchaomaster1 ~]# yum install docker-ce </w:t>
      </w:r>
      <w:r>
        <w:rPr>
          <w:rFonts w:ascii="宋体" w:eastAsia="宋体" w:hAnsi="宋体"/>
          <w:szCs w:val="18"/>
        </w:rPr>
        <w:t>-</w:t>
      </w:r>
      <w:r>
        <w:rPr>
          <w:rFonts w:ascii="宋体" w:eastAsia="宋体" w:hAnsi="宋体" w:hint="eastAsia"/>
          <w:szCs w:val="18"/>
        </w:rPr>
        <w:t>y</w:t>
      </w:r>
    </w:p>
    <w:p w14:paraId="1F875875" w14:textId="77777777" w:rsidR="00DA71CF" w:rsidRPr="00A85214" w:rsidRDefault="00DA71CF" w:rsidP="00DA71CF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[root@xianchaomaster1 ~]# systemctl start docker &amp;&amp; systemctl enable docker.service</w:t>
      </w:r>
    </w:p>
    <w:p w14:paraId="26594BBC" w14:textId="77777777" w:rsidR="00DA71CF" w:rsidRPr="00A85214" w:rsidRDefault="00DA71CF" w:rsidP="00DA71CF">
      <w:pPr>
        <w:ind w:firstLine="361"/>
        <w:rPr>
          <w:rFonts w:ascii="宋体" w:eastAsia="宋体" w:hAnsi="宋体"/>
          <w:szCs w:val="18"/>
        </w:rPr>
      </w:pPr>
    </w:p>
    <w:p w14:paraId="4ABB2CDC" w14:textId="77777777" w:rsidR="00DA71CF" w:rsidRPr="00A85214" w:rsidRDefault="00DA71CF" w:rsidP="00DA71CF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[root@xianchaonode1 ~]# yum install docker-ce  -y</w:t>
      </w:r>
    </w:p>
    <w:p w14:paraId="09B4CB4B" w14:textId="77777777" w:rsidR="00DA71CF" w:rsidRPr="00A85214" w:rsidRDefault="00DA71CF" w:rsidP="00DA71CF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[root@xianchaonode1 ~]# systemctl start docker &amp;&amp; systemctl enable docker.service</w:t>
      </w:r>
    </w:p>
    <w:p w14:paraId="77E7A7C7" w14:textId="77777777" w:rsidR="00DA71CF" w:rsidRPr="00A85214" w:rsidRDefault="00DA71CF" w:rsidP="00DA71CF">
      <w:pPr>
        <w:ind w:firstLine="361"/>
        <w:rPr>
          <w:rFonts w:ascii="宋体" w:eastAsia="宋体" w:hAnsi="宋体"/>
          <w:szCs w:val="18"/>
        </w:rPr>
      </w:pPr>
    </w:p>
    <w:p w14:paraId="0D1C6B97" w14:textId="77777777" w:rsidR="00DA71CF" w:rsidRPr="00A85214" w:rsidRDefault="00DA71CF" w:rsidP="00DA71CF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[root@xianchaonode2 ~]# yum install docker-ce  -y</w:t>
      </w:r>
    </w:p>
    <w:p w14:paraId="165841B8" w14:textId="77777777" w:rsidR="00DA71CF" w:rsidRPr="00A85214" w:rsidRDefault="00DA71CF" w:rsidP="00DA71CF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[root@xianchaonode2 ~]# systemctl start docker &amp;&amp; systemctl enable docker.service</w:t>
      </w:r>
    </w:p>
    <w:p w14:paraId="07DF7954" w14:textId="77777777" w:rsidR="00CF5B16" w:rsidRPr="00DA71CF" w:rsidRDefault="00CF5B16" w:rsidP="001829F7">
      <w:pPr>
        <w:ind w:firstLine="361"/>
        <w:rPr>
          <w:rFonts w:ascii="宋体" w:eastAsia="宋体" w:hAnsi="宋体"/>
          <w:szCs w:val="18"/>
        </w:rPr>
      </w:pPr>
    </w:p>
    <w:p w14:paraId="3640B689" w14:textId="77777777" w:rsidR="0039707C" w:rsidRPr="00A85214" w:rsidRDefault="0039707C" w:rsidP="00C64DD2">
      <w:pPr>
        <w:ind w:firstLine="361"/>
        <w:rPr>
          <w:rFonts w:ascii="宋体" w:eastAsia="宋体" w:hAnsi="宋体"/>
          <w:szCs w:val="18"/>
        </w:rPr>
      </w:pPr>
    </w:p>
    <w:bookmarkEnd w:id="13"/>
    <w:p w14:paraId="6BA7763D" w14:textId="77777777" w:rsidR="0039707C" w:rsidRPr="00A85214" w:rsidRDefault="0039707C" w:rsidP="00C64DD2">
      <w:pPr>
        <w:pStyle w:val="4"/>
        <w:spacing w:before="0" w:after="0" w:line="240" w:lineRule="auto"/>
        <w:ind w:firstLineChars="0" w:firstLine="0"/>
        <w:rPr>
          <w:rFonts w:ascii="宋体" w:eastAsia="宋体" w:hAnsi="宋体"/>
          <w:sz w:val="18"/>
          <w:szCs w:val="18"/>
        </w:rPr>
      </w:pPr>
      <w:r w:rsidRPr="00A85214">
        <w:rPr>
          <w:rFonts w:ascii="宋体" w:eastAsia="宋体" w:hAnsi="宋体"/>
          <w:sz w:val="18"/>
          <w:szCs w:val="18"/>
        </w:rPr>
        <w:t xml:space="preserve">2.2 </w:t>
      </w:r>
      <w:r w:rsidRPr="00A85214">
        <w:rPr>
          <w:rFonts w:ascii="宋体" w:eastAsia="宋体" w:hAnsi="宋体" w:hint="eastAsia"/>
          <w:sz w:val="18"/>
          <w:szCs w:val="18"/>
        </w:rPr>
        <w:t>配置docker镜像加速器和驱动</w:t>
      </w:r>
    </w:p>
    <w:p w14:paraId="12700583" w14:textId="77777777" w:rsidR="0039707C" w:rsidRPr="00A85214" w:rsidRDefault="0039707C" w:rsidP="00151D2F">
      <w:pPr>
        <w:ind w:firstLineChars="211" w:firstLine="38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[root@xianchaomaster1 ~]#</w:t>
      </w:r>
      <w:r w:rsidRPr="00A85214">
        <w:rPr>
          <w:rFonts w:ascii="宋体" w:eastAsia="宋体" w:hAnsi="宋体" w:hint="eastAsia"/>
          <w:szCs w:val="18"/>
        </w:rPr>
        <w:t>vim</w:t>
      </w:r>
      <w:r w:rsidRPr="00A85214">
        <w:rPr>
          <w:rFonts w:ascii="宋体" w:eastAsia="宋体" w:hAnsi="宋体"/>
          <w:szCs w:val="18"/>
        </w:rPr>
        <w:t xml:space="preserve">  /etc/docker/daemon.json </w:t>
      </w:r>
    </w:p>
    <w:p w14:paraId="6E903619" w14:textId="77777777" w:rsidR="0039707C" w:rsidRPr="00A85214" w:rsidRDefault="0039707C" w:rsidP="00151D2F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{</w:t>
      </w:r>
    </w:p>
    <w:p w14:paraId="2D78502C" w14:textId="77777777" w:rsidR="0039707C" w:rsidRPr="00A85214" w:rsidRDefault="0039707C" w:rsidP="00151D2F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 "registry-mirrors":["https://rsbud4vc.mirror.aliyuncs.com","https://registry.docker-cn.com","https://docker.mirrors.ustc.edu.cn","https://dockerhub.azk8s.cn","http://hub-mirror.c.163.com","</w:t>
      </w:r>
      <w:hyperlink r:id="rId23" w:history="1">
        <w:r w:rsidRPr="00A85214">
          <w:rPr>
            <w:rStyle w:val="a9"/>
            <w:rFonts w:ascii="宋体" w:eastAsia="宋体" w:hAnsi="宋体"/>
            <w:szCs w:val="18"/>
          </w:rPr>
          <w:t>http://qtid6917.mirror.aliyuncs.com</w:t>
        </w:r>
      </w:hyperlink>
      <w:r w:rsidRPr="00A85214">
        <w:rPr>
          <w:rFonts w:ascii="宋体" w:eastAsia="宋体" w:hAnsi="宋体"/>
          <w:szCs w:val="18"/>
        </w:rPr>
        <w:t>", "https://rncxm540.mirror.aliyuncs.com"],</w:t>
      </w:r>
    </w:p>
    <w:p w14:paraId="7BA881D2" w14:textId="77777777" w:rsidR="0039707C" w:rsidRPr="00A85214" w:rsidRDefault="0039707C" w:rsidP="00151D2F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 xml:space="preserve"> </w:t>
      </w:r>
      <w:r w:rsidRPr="00A85214">
        <w:rPr>
          <w:rFonts w:ascii="宋体" w:eastAsia="宋体" w:hAnsi="宋体"/>
          <w:szCs w:val="18"/>
        </w:rPr>
        <w:t xml:space="preserve"> "exec-opts": ["native.cgroupdriver=systemd"]</w:t>
      </w:r>
    </w:p>
    <w:p w14:paraId="7D60138E" w14:textId="6B219F2A" w:rsidR="006A3C29" w:rsidRPr="00A85214" w:rsidRDefault="0039707C" w:rsidP="006602D9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} </w:t>
      </w:r>
    </w:p>
    <w:p w14:paraId="03E3F79C" w14:textId="77777777" w:rsidR="006602D9" w:rsidRPr="00A85214" w:rsidRDefault="006602D9" w:rsidP="006602D9">
      <w:pPr>
        <w:ind w:firstLine="361"/>
        <w:rPr>
          <w:rFonts w:ascii="宋体" w:eastAsia="宋体" w:hAnsi="宋体"/>
          <w:szCs w:val="18"/>
        </w:rPr>
      </w:pPr>
    </w:p>
    <w:p w14:paraId="168B0522" w14:textId="72C06837" w:rsidR="006A3C29" w:rsidRPr="00A85214" w:rsidRDefault="006A3C29" w:rsidP="006602D9">
      <w:pPr>
        <w:ind w:leftChars="50" w:left="90" w:firstLineChars="0" w:firstLine="0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 w:hint="eastAsia"/>
          <w:szCs w:val="18"/>
        </w:rPr>
        <w:t>#</w:t>
      </w:r>
      <w:r w:rsidRPr="00A85214">
        <w:rPr>
          <w:rFonts w:ascii="宋体" w:eastAsia="宋体" w:hAnsi="宋体" w:hint="eastAsia"/>
          <w:bCs/>
          <w:szCs w:val="18"/>
        </w:rPr>
        <w:t>修改docker文件驱动为</w:t>
      </w:r>
      <w:r w:rsidRPr="00A85214">
        <w:rPr>
          <w:rFonts w:ascii="宋体" w:eastAsia="宋体" w:hAnsi="宋体"/>
          <w:bCs/>
          <w:szCs w:val="18"/>
        </w:rPr>
        <w:t>systemd</w:t>
      </w:r>
      <w:r w:rsidRPr="00A85214">
        <w:rPr>
          <w:rFonts w:ascii="宋体" w:eastAsia="宋体" w:hAnsi="宋体" w:hint="eastAsia"/>
          <w:bCs/>
          <w:szCs w:val="18"/>
        </w:rPr>
        <w:t>，默认为</w:t>
      </w:r>
      <w:r w:rsidRPr="00A85214">
        <w:rPr>
          <w:rFonts w:ascii="宋体" w:eastAsia="宋体" w:hAnsi="宋体"/>
          <w:bCs/>
          <w:szCs w:val="18"/>
        </w:rPr>
        <w:t>cgroupfs</w:t>
      </w:r>
      <w:r w:rsidRPr="00A85214">
        <w:rPr>
          <w:rFonts w:ascii="宋体" w:eastAsia="宋体" w:hAnsi="宋体" w:hint="eastAsia"/>
          <w:bCs/>
          <w:szCs w:val="18"/>
        </w:rPr>
        <w:t>，kubelet默认使用systemd，两者必须一致才可以。</w:t>
      </w:r>
    </w:p>
    <w:p w14:paraId="4AD35C76" w14:textId="331B66F8" w:rsidR="0039707C" w:rsidRPr="00A85214" w:rsidRDefault="0039707C" w:rsidP="00151D2F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[root@xianchaomaster1 ~]# systemctl daemon-reload</w:t>
      </w:r>
      <w:r w:rsidR="00B92083" w:rsidRPr="00A85214">
        <w:rPr>
          <w:rFonts w:ascii="宋体" w:eastAsia="宋体" w:hAnsi="宋体"/>
          <w:szCs w:val="18"/>
        </w:rPr>
        <w:t xml:space="preserve">  &amp;&amp; systemctl restart docker</w:t>
      </w:r>
    </w:p>
    <w:p w14:paraId="6EB5B9BF" w14:textId="77777777" w:rsidR="0039707C" w:rsidRPr="00A85214" w:rsidRDefault="0039707C" w:rsidP="00151D2F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[root@xianchaomaster1 ~]# systemctl </w:t>
      </w:r>
      <w:r w:rsidRPr="00A85214">
        <w:rPr>
          <w:rFonts w:ascii="宋体" w:eastAsia="宋体" w:hAnsi="宋体" w:hint="eastAsia"/>
          <w:szCs w:val="18"/>
        </w:rPr>
        <w:t>status</w:t>
      </w:r>
      <w:r w:rsidRPr="00A85214">
        <w:rPr>
          <w:rFonts w:ascii="宋体" w:eastAsia="宋体" w:hAnsi="宋体"/>
          <w:szCs w:val="18"/>
        </w:rPr>
        <w:t xml:space="preserve"> docker</w:t>
      </w:r>
    </w:p>
    <w:p w14:paraId="23BD3EA7" w14:textId="77777777" w:rsidR="0039707C" w:rsidRPr="00A85214" w:rsidRDefault="0039707C" w:rsidP="006602D9">
      <w:pPr>
        <w:ind w:firstLineChars="0" w:firstLine="0"/>
        <w:rPr>
          <w:rFonts w:ascii="宋体" w:eastAsia="宋体" w:hAnsi="宋体"/>
          <w:szCs w:val="18"/>
        </w:rPr>
      </w:pPr>
    </w:p>
    <w:p w14:paraId="2E1959EC" w14:textId="77777777" w:rsidR="0039707C" w:rsidRPr="00A85214" w:rsidRDefault="0039707C" w:rsidP="00195951">
      <w:pPr>
        <w:ind w:firstLineChars="211" w:firstLine="38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 xianchaonode1 ~]#</w:t>
      </w:r>
      <w:r w:rsidRPr="00A85214">
        <w:rPr>
          <w:rFonts w:ascii="宋体" w:eastAsia="宋体" w:hAnsi="宋体" w:hint="eastAsia"/>
          <w:szCs w:val="18"/>
        </w:rPr>
        <w:t>vim</w:t>
      </w:r>
      <w:r w:rsidRPr="00A85214">
        <w:rPr>
          <w:rFonts w:ascii="宋体" w:eastAsia="宋体" w:hAnsi="宋体"/>
          <w:szCs w:val="18"/>
        </w:rPr>
        <w:t xml:space="preserve">  /etc/docker/daemon.json </w:t>
      </w:r>
    </w:p>
    <w:p w14:paraId="1D9B70A1" w14:textId="77777777" w:rsidR="0039707C" w:rsidRPr="00A85214" w:rsidRDefault="0039707C" w:rsidP="00195951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{</w:t>
      </w:r>
    </w:p>
    <w:p w14:paraId="6F3C854F" w14:textId="77777777" w:rsidR="0039707C" w:rsidRPr="00A85214" w:rsidRDefault="0039707C" w:rsidP="00195951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 "registry-mirrors":["https://rsbud4vc.mirror.aliyuncs.com","https://registry.docker-cn.com","https://docker.mirrors.ustc.edu.cn","https://dockerhub.azk8s.cn","http://hub-mirror.c.163.com","</w:t>
      </w:r>
      <w:hyperlink r:id="rId24" w:history="1">
        <w:r w:rsidRPr="00A85214">
          <w:rPr>
            <w:rStyle w:val="a9"/>
            <w:rFonts w:ascii="宋体" w:eastAsia="宋体" w:hAnsi="宋体"/>
            <w:szCs w:val="18"/>
          </w:rPr>
          <w:t>http://qtid6917.mirror.aliyuncs.com</w:t>
        </w:r>
      </w:hyperlink>
      <w:r w:rsidRPr="00A85214">
        <w:rPr>
          <w:rFonts w:ascii="宋体" w:eastAsia="宋体" w:hAnsi="宋体"/>
          <w:szCs w:val="18"/>
        </w:rPr>
        <w:t>", "https://rncxm540.mirror.aliyuncs.com"],</w:t>
      </w:r>
    </w:p>
    <w:p w14:paraId="7FD32A12" w14:textId="77777777" w:rsidR="0039707C" w:rsidRPr="00A85214" w:rsidRDefault="0039707C" w:rsidP="00195951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 xml:space="preserve"> </w:t>
      </w:r>
      <w:r w:rsidRPr="00A85214">
        <w:rPr>
          <w:rFonts w:ascii="宋体" w:eastAsia="宋体" w:hAnsi="宋体"/>
          <w:szCs w:val="18"/>
        </w:rPr>
        <w:t xml:space="preserve"> "exec-opts": ["native.cgroupdriver=systemd"]</w:t>
      </w:r>
    </w:p>
    <w:p w14:paraId="6301F6D6" w14:textId="77777777" w:rsidR="0039707C" w:rsidRPr="00A85214" w:rsidRDefault="0039707C" w:rsidP="00195951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} </w:t>
      </w:r>
    </w:p>
    <w:p w14:paraId="5D676B26" w14:textId="77777777" w:rsidR="0039707C" w:rsidRPr="00A85214" w:rsidRDefault="0039707C" w:rsidP="00195951">
      <w:pPr>
        <w:ind w:firstLineChars="0" w:firstLine="0"/>
        <w:rPr>
          <w:rFonts w:ascii="宋体" w:eastAsia="宋体" w:hAnsi="宋体"/>
          <w:szCs w:val="18"/>
        </w:rPr>
      </w:pPr>
    </w:p>
    <w:p w14:paraId="638670DC" w14:textId="77777777" w:rsidR="0039707C" w:rsidRPr="00A85214" w:rsidRDefault="0039707C" w:rsidP="00195951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[root@xianchaonode1 ~]# systemctl daemon-reload</w:t>
      </w:r>
    </w:p>
    <w:p w14:paraId="37A4A2E1" w14:textId="77777777" w:rsidR="0039707C" w:rsidRPr="00A85214" w:rsidRDefault="0039707C" w:rsidP="00195951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[root@xianchaonode1 ~]# systemctl restart docker</w:t>
      </w:r>
    </w:p>
    <w:p w14:paraId="42096E5A" w14:textId="35FCCC60" w:rsidR="0039707C" w:rsidRPr="00A85214" w:rsidRDefault="0039707C" w:rsidP="00F25BDD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[root@xianchaonode1 ~]# systemctl </w:t>
      </w:r>
      <w:r w:rsidRPr="00A85214">
        <w:rPr>
          <w:rFonts w:ascii="宋体" w:eastAsia="宋体" w:hAnsi="宋体" w:hint="eastAsia"/>
          <w:szCs w:val="18"/>
        </w:rPr>
        <w:t>status</w:t>
      </w:r>
      <w:r w:rsidRPr="00A85214">
        <w:rPr>
          <w:rFonts w:ascii="宋体" w:eastAsia="宋体" w:hAnsi="宋体"/>
          <w:szCs w:val="18"/>
        </w:rPr>
        <w:t xml:space="preserve"> docker</w:t>
      </w:r>
    </w:p>
    <w:p w14:paraId="3E3949BB" w14:textId="36CE5B7B" w:rsidR="006602D9" w:rsidRPr="00A85214" w:rsidRDefault="006602D9" w:rsidP="00F25BDD">
      <w:pPr>
        <w:ind w:firstLine="361"/>
        <w:rPr>
          <w:rFonts w:ascii="宋体" w:eastAsia="宋体" w:hAnsi="宋体"/>
          <w:szCs w:val="18"/>
        </w:rPr>
      </w:pPr>
    </w:p>
    <w:p w14:paraId="61E68FE4" w14:textId="3A9AF003" w:rsidR="006602D9" w:rsidRPr="00A85214" w:rsidRDefault="006602D9" w:rsidP="006602D9">
      <w:pPr>
        <w:ind w:firstLineChars="211" w:firstLine="38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 xianchaonode</w:t>
      </w:r>
      <w:r w:rsidR="007D3A8B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/>
          <w:szCs w:val="18"/>
        </w:rPr>
        <w:t xml:space="preserve"> ~]#</w:t>
      </w:r>
      <w:r w:rsidRPr="00A85214">
        <w:rPr>
          <w:rFonts w:ascii="宋体" w:eastAsia="宋体" w:hAnsi="宋体" w:hint="eastAsia"/>
          <w:szCs w:val="18"/>
        </w:rPr>
        <w:t>vim</w:t>
      </w:r>
      <w:r w:rsidRPr="00A85214">
        <w:rPr>
          <w:rFonts w:ascii="宋体" w:eastAsia="宋体" w:hAnsi="宋体"/>
          <w:szCs w:val="18"/>
        </w:rPr>
        <w:t xml:space="preserve">  /etc/docker/daemon.json </w:t>
      </w:r>
    </w:p>
    <w:p w14:paraId="652B0A53" w14:textId="77777777" w:rsidR="006602D9" w:rsidRPr="00A85214" w:rsidRDefault="006602D9" w:rsidP="006602D9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{</w:t>
      </w:r>
    </w:p>
    <w:p w14:paraId="3F37EC97" w14:textId="77777777" w:rsidR="006602D9" w:rsidRPr="00A85214" w:rsidRDefault="006602D9" w:rsidP="006602D9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 "registry-mirrors":["https://rsbud4vc.mirror.aliyuncs.com","https://registry.docker-cn.com","https://docker.mirrors.ustc.edu.cn","https://dockerhub.azk8s.cn","http://hub-</w:t>
      </w:r>
      <w:r w:rsidRPr="00A85214">
        <w:rPr>
          <w:rFonts w:ascii="宋体" w:eastAsia="宋体" w:hAnsi="宋体"/>
          <w:szCs w:val="18"/>
        </w:rPr>
        <w:lastRenderedPageBreak/>
        <w:t>mirror.c.163.com","</w:t>
      </w:r>
      <w:hyperlink r:id="rId25" w:history="1">
        <w:r w:rsidRPr="00A85214">
          <w:rPr>
            <w:rStyle w:val="a9"/>
            <w:rFonts w:ascii="宋体" w:eastAsia="宋体" w:hAnsi="宋体"/>
            <w:szCs w:val="18"/>
          </w:rPr>
          <w:t>http://qtid6917.mirror.aliyuncs.com</w:t>
        </w:r>
      </w:hyperlink>
      <w:r w:rsidRPr="00A85214">
        <w:rPr>
          <w:rFonts w:ascii="宋体" w:eastAsia="宋体" w:hAnsi="宋体"/>
          <w:szCs w:val="18"/>
        </w:rPr>
        <w:t>", "https://rncxm540.mirror.aliyuncs.com"],</w:t>
      </w:r>
    </w:p>
    <w:p w14:paraId="5F7C3FE9" w14:textId="77777777" w:rsidR="006602D9" w:rsidRPr="00A85214" w:rsidRDefault="006602D9" w:rsidP="006602D9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 xml:space="preserve"> </w:t>
      </w:r>
      <w:r w:rsidRPr="00A85214">
        <w:rPr>
          <w:rFonts w:ascii="宋体" w:eastAsia="宋体" w:hAnsi="宋体"/>
          <w:szCs w:val="18"/>
        </w:rPr>
        <w:t xml:space="preserve"> "exec-opts": ["native.cgroupdriver=systemd"]</w:t>
      </w:r>
    </w:p>
    <w:p w14:paraId="3CACAC6E" w14:textId="77777777" w:rsidR="006602D9" w:rsidRPr="00A85214" w:rsidRDefault="006602D9" w:rsidP="006602D9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} </w:t>
      </w:r>
    </w:p>
    <w:p w14:paraId="475FC92F" w14:textId="77777777" w:rsidR="006602D9" w:rsidRPr="00A85214" w:rsidRDefault="006602D9" w:rsidP="006602D9">
      <w:pPr>
        <w:ind w:firstLineChars="0" w:firstLine="0"/>
        <w:rPr>
          <w:rFonts w:ascii="宋体" w:eastAsia="宋体" w:hAnsi="宋体"/>
          <w:szCs w:val="18"/>
        </w:rPr>
      </w:pPr>
    </w:p>
    <w:p w14:paraId="40B5E604" w14:textId="5EFB49F1" w:rsidR="006602D9" w:rsidRPr="00A85214" w:rsidRDefault="006602D9" w:rsidP="006602D9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[root@xianchaonode</w:t>
      </w:r>
      <w:r w:rsidR="007D3A8B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/>
          <w:szCs w:val="18"/>
        </w:rPr>
        <w:t xml:space="preserve"> ~]# systemctl daemon-reload</w:t>
      </w:r>
    </w:p>
    <w:p w14:paraId="1D460E68" w14:textId="52953969" w:rsidR="006602D9" w:rsidRPr="00A85214" w:rsidRDefault="006602D9" w:rsidP="006602D9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[root@xianchaonode</w:t>
      </w:r>
      <w:r w:rsidR="007D3A8B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/>
          <w:szCs w:val="18"/>
        </w:rPr>
        <w:t xml:space="preserve"> ~]# systemctl restart docker</w:t>
      </w:r>
    </w:p>
    <w:p w14:paraId="23A3754A" w14:textId="3B78BCA7" w:rsidR="006602D9" w:rsidRPr="00A85214" w:rsidRDefault="006602D9" w:rsidP="006602D9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[root@xianchaonode</w:t>
      </w:r>
      <w:r w:rsidR="007D3A8B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/>
          <w:szCs w:val="18"/>
        </w:rPr>
        <w:t xml:space="preserve"> ~]# systemctl </w:t>
      </w:r>
      <w:r w:rsidRPr="00A85214">
        <w:rPr>
          <w:rFonts w:ascii="宋体" w:eastAsia="宋体" w:hAnsi="宋体" w:hint="eastAsia"/>
          <w:szCs w:val="18"/>
        </w:rPr>
        <w:t>status</w:t>
      </w:r>
      <w:r w:rsidRPr="00A85214">
        <w:rPr>
          <w:rFonts w:ascii="宋体" w:eastAsia="宋体" w:hAnsi="宋体"/>
          <w:szCs w:val="18"/>
        </w:rPr>
        <w:t xml:space="preserve"> docker</w:t>
      </w:r>
    </w:p>
    <w:p w14:paraId="3B3F9608" w14:textId="77777777" w:rsidR="0039707C" w:rsidRPr="00A85214" w:rsidRDefault="0039707C" w:rsidP="00B11F92">
      <w:pPr>
        <w:ind w:firstLineChars="0" w:firstLine="0"/>
        <w:rPr>
          <w:rFonts w:ascii="宋体" w:eastAsia="宋体" w:hAnsi="宋体"/>
          <w:szCs w:val="18"/>
        </w:rPr>
      </w:pPr>
    </w:p>
    <w:p w14:paraId="116B8D25" w14:textId="08C1E814" w:rsidR="0039707C" w:rsidRPr="00A85214" w:rsidRDefault="0039707C" w:rsidP="00362325">
      <w:pPr>
        <w:pStyle w:val="3"/>
        <w:rPr>
          <w:sz w:val="18"/>
          <w:szCs w:val="18"/>
        </w:rPr>
      </w:pPr>
      <w:r w:rsidRPr="00A85214">
        <w:rPr>
          <w:sz w:val="18"/>
          <w:szCs w:val="18"/>
        </w:rPr>
        <w:t>3</w:t>
      </w:r>
      <w:r w:rsidRPr="00A85214">
        <w:rPr>
          <w:rFonts w:hint="eastAsia"/>
          <w:sz w:val="18"/>
          <w:szCs w:val="18"/>
        </w:rPr>
        <w:t>、安装初始化k</w:t>
      </w:r>
      <w:r w:rsidRPr="00A85214">
        <w:rPr>
          <w:sz w:val="18"/>
          <w:szCs w:val="18"/>
        </w:rPr>
        <w:t>8s</w:t>
      </w:r>
      <w:r w:rsidRPr="00A85214">
        <w:rPr>
          <w:rFonts w:hint="eastAsia"/>
          <w:sz w:val="18"/>
          <w:szCs w:val="18"/>
        </w:rPr>
        <w:t>需要的</w:t>
      </w:r>
      <w:bookmarkStart w:id="14" w:name="_Hlk66217160"/>
      <w:bookmarkEnd w:id="8"/>
      <w:r w:rsidRPr="00A85214">
        <w:rPr>
          <w:rFonts w:hint="eastAsia"/>
          <w:sz w:val="18"/>
          <w:szCs w:val="18"/>
        </w:rPr>
        <w:t>软件包</w:t>
      </w:r>
    </w:p>
    <w:bookmarkEnd w:id="14"/>
    <w:p w14:paraId="2D308B59" w14:textId="400F9058" w:rsidR="00A2570F" w:rsidRPr="00A85214" w:rsidRDefault="00A2570F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186DB0" w:rsidRPr="00A85214">
        <w:rPr>
          <w:rFonts w:ascii="宋体" w:eastAsia="宋体" w:hAnsi="宋体"/>
          <w:szCs w:val="18"/>
        </w:rPr>
        <w:t>xianchaomaster1</w:t>
      </w:r>
      <w:r w:rsidRPr="00A85214">
        <w:rPr>
          <w:rFonts w:ascii="宋体" w:eastAsia="宋体" w:hAnsi="宋体"/>
          <w:szCs w:val="18"/>
        </w:rPr>
        <w:t xml:space="preserve"> ~]# </w:t>
      </w:r>
      <w:r w:rsidR="00732A15" w:rsidRPr="00A85214">
        <w:rPr>
          <w:rFonts w:ascii="宋体" w:eastAsia="宋体" w:hAnsi="宋体"/>
          <w:szCs w:val="18"/>
        </w:rPr>
        <w:t>yum install -y kubelet-1.2</w:t>
      </w:r>
      <w:r w:rsidR="00D616F7">
        <w:rPr>
          <w:rFonts w:ascii="宋体" w:eastAsia="宋体" w:hAnsi="宋体"/>
          <w:szCs w:val="18"/>
        </w:rPr>
        <w:t>3</w:t>
      </w:r>
      <w:r w:rsidR="00732A15" w:rsidRPr="00A85214">
        <w:rPr>
          <w:rFonts w:ascii="宋体" w:eastAsia="宋体" w:hAnsi="宋体"/>
          <w:szCs w:val="18"/>
        </w:rPr>
        <w:t>.</w:t>
      </w:r>
      <w:r w:rsidR="00D616F7">
        <w:rPr>
          <w:rFonts w:ascii="宋体" w:eastAsia="宋体" w:hAnsi="宋体"/>
          <w:szCs w:val="18"/>
        </w:rPr>
        <w:t>1</w:t>
      </w:r>
      <w:r w:rsidR="00732A15" w:rsidRPr="00A85214">
        <w:rPr>
          <w:rFonts w:ascii="宋体" w:eastAsia="宋体" w:hAnsi="宋体"/>
          <w:szCs w:val="18"/>
        </w:rPr>
        <w:t xml:space="preserve"> kubeadm-1.2</w:t>
      </w:r>
      <w:r w:rsidR="00D616F7">
        <w:rPr>
          <w:rFonts w:ascii="宋体" w:eastAsia="宋体" w:hAnsi="宋体"/>
          <w:szCs w:val="18"/>
        </w:rPr>
        <w:t>3</w:t>
      </w:r>
      <w:r w:rsidR="00732A15" w:rsidRPr="00A85214">
        <w:rPr>
          <w:rFonts w:ascii="宋体" w:eastAsia="宋体" w:hAnsi="宋体"/>
          <w:szCs w:val="18"/>
        </w:rPr>
        <w:t>.</w:t>
      </w:r>
      <w:r w:rsidR="00D616F7">
        <w:rPr>
          <w:rFonts w:ascii="宋体" w:eastAsia="宋体" w:hAnsi="宋体"/>
          <w:szCs w:val="18"/>
        </w:rPr>
        <w:t>1</w:t>
      </w:r>
      <w:r w:rsidR="00732A15" w:rsidRPr="00A85214">
        <w:rPr>
          <w:rFonts w:ascii="宋体" w:eastAsia="宋体" w:hAnsi="宋体"/>
          <w:szCs w:val="18"/>
        </w:rPr>
        <w:t xml:space="preserve"> kubectl-1.2</w:t>
      </w:r>
      <w:r w:rsidR="00D616F7">
        <w:rPr>
          <w:rFonts w:ascii="宋体" w:eastAsia="宋体" w:hAnsi="宋体"/>
          <w:szCs w:val="18"/>
        </w:rPr>
        <w:t>3</w:t>
      </w:r>
      <w:r w:rsidR="00732A15" w:rsidRPr="00A85214">
        <w:rPr>
          <w:rFonts w:ascii="宋体" w:eastAsia="宋体" w:hAnsi="宋体"/>
          <w:szCs w:val="18"/>
        </w:rPr>
        <w:t>.</w:t>
      </w:r>
      <w:r w:rsidR="00D616F7">
        <w:rPr>
          <w:rFonts w:ascii="宋体" w:eastAsia="宋体" w:hAnsi="宋体"/>
          <w:szCs w:val="18"/>
        </w:rPr>
        <w:t>1</w:t>
      </w:r>
    </w:p>
    <w:p w14:paraId="3A5EA428" w14:textId="6C1DCBB0" w:rsidR="00A2570F" w:rsidRPr="00A85214" w:rsidRDefault="00A2570F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186DB0" w:rsidRPr="00A85214">
        <w:rPr>
          <w:rFonts w:ascii="宋体" w:eastAsia="宋体" w:hAnsi="宋体"/>
          <w:szCs w:val="18"/>
        </w:rPr>
        <w:t>xianchaomaster1</w:t>
      </w:r>
      <w:r w:rsidRPr="00A85214">
        <w:rPr>
          <w:rFonts w:ascii="宋体" w:eastAsia="宋体" w:hAnsi="宋体"/>
          <w:szCs w:val="18"/>
        </w:rPr>
        <w:t xml:space="preserve"> ~]# systemctl enable kubelet</w:t>
      </w:r>
    </w:p>
    <w:p w14:paraId="392DFB2D" w14:textId="77777777" w:rsidR="00F10870" w:rsidRPr="00A85214" w:rsidRDefault="00F10870" w:rsidP="00B11F92">
      <w:pPr>
        <w:ind w:firstLine="361"/>
        <w:rPr>
          <w:rFonts w:ascii="宋体" w:eastAsia="宋体" w:hAnsi="宋体"/>
          <w:szCs w:val="18"/>
        </w:rPr>
      </w:pPr>
    </w:p>
    <w:p w14:paraId="71F93557" w14:textId="2315A536" w:rsidR="00220DC3" w:rsidRPr="00A85214" w:rsidRDefault="00220DC3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186DB0" w:rsidRPr="00A85214">
        <w:rPr>
          <w:rFonts w:ascii="宋体" w:eastAsia="宋体" w:hAnsi="宋体"/>
          <w:szCs w:val="18"/>
        </w:rPr>
        <w:t>xianchaonode1</w:t>
      </w:r>
      <w:r w:rsidRPr="00A85214">
        <w:rPr>
          <w:rFonts w:ascii="宋体" w:eastAsia="宋体" w:hAnsi="宋体"/>
          <w:szCs w:val="18"/>
        </w:rPr>
        <w:t xml:space="preserve"> ~]# </w:t>
      </w:r>
      <w:r w:rsidR="00732A15" w:rsidRPr="00A85214">
        <w:rPr>
          <w:rFonts w:ascii="宋体" w:eastAsia="宋体" w:hAnsi="宋体"/>
          <w:szCs w:val="18"/>
        </w:rPr>
        <w:t>yum install -y kubelet-1.2</w:t>
      </w:r>
      <w:r w:rsidR="00D616F7">
        <w:rPr>
          <w:rFonts w:ascii="宋体" w:eastAsia="宋体" w:hAnsi="宋体"/>
          <w:szCs w:val="18"/>
        </w:rPr>
        <w:t>3</w:t>
      </w:r>
      <w:r w:rsidR="00732A15" w:rsidRPr="00A85214">
        <w:rPr>
          <w:rFonts w:ascii="宋体" w:eastAsia="宋体" w:hAnsi="宋体"/>
          <w:szCs w:val="18"/>
        </w:rPr>
        <w:t>.</w:t>
      </w:r>
      <w:r w:rsidR="00D616F7">
        <w:rPr>
          <w:rFonts w:ascii="宋体" w:eastAsia="宋体" w:hAnsi="宋体"/>
          <w:szCs w:val="18"/>
        </w:rPr>
        <w:t>1</w:t>
      </w:r>
      <w:r w:rsidR="00732A15" w:rsidRPr="00A85214">
        <w:rPr>
          <w:rFonts w:ascii="宋体" w:eastAsia="宋体" w:hAnsi="宋体"/>
          <w:szCs w:val="18"/>
        </w:rPr>
        <w:t xml:space="preserve"> kubeadm-1.2</w:t>
      </w:r>
      <w:r w:rsidR="00D616F7">
        <w:rPr>
          <w:rFonts w:ascii="宋体" w:eastAsia="宋体" w:hAnsi="宋体"/>
          <w:szCs w:val="18"/>
        </w:rPr>
        <w:t>3</w:t>
      </w:r>
      <w:r w:rsidR="00732A15" w:rsidRPr="00A85214">
        <w:rPr>
          <w:rFonts w:ascii="宋体" w:eastAsia="宋体" w:hAnsi="宋体"/>
          <w:szCs w:val="18"/>
        </w:rPr>
        <w:t>.</w:t>
      </w:r>
      <w:r w:rsidR="00D616F7">
        <w:rPr>
          <w:rFonts w:ascii="宋体" w:eastAsia="宋体" w:hAnsi="宋体"/>
          <w:szCs w:val="18"/>
        </w:rPr>
        <w:t>1</w:t>
      </w:r>
      <w:r w:rsidR="00732A15" w:rsidRPr="00A85214">
        <w:rPr>
          <w:rFonts w:ascii="宋体" w:eastAsia="宋体" w:hAnsi="宋体"/>
          <w:szCs w:val="18"/>
        </w:rPr>
        <w:t xml:space="preserve"> kubectl-1.2</w:t>
      </w:r>
      <w:r w:rsidR="00D616F7">
        <w:rPr>
          <w:rFonts w:ascii="宋体" w:eastAsia="宋体" w:hAnsi="宋体"/>
          <w:szCs w:val="18"/>
        </w:rPr>
        <w:t>3</w:t>
      </w:r>
      <w:r w:rsidR="00732A15" w:rsidRPr="00A85214">
        <w:rPr>
          <w:rFonts w:ascii="宋体" w:eastAsia="宋体" w:hAnsi="宋体"/>
          <w:szCs w:val="18"/>
        </w:rPr>
        <w:t>.</w:t>
      </w:r>
      <w:r w:rsidR="00D616F7">
        <w:rPr>
          <w:rFonts w:ascii="宋体" w:eastAsia="宋体" w:hAnsi="宋体"/>
          <w:szCs w:val="18"/>
        </w:rPr>
        <w:t>1</w:t>
      </w:r>
    </w:p>
    <w:p w14:paraId="42708709" w14:textId="4E1C115A" w:rsidR="00220DC3" w:rsidRPr="00A85214" w:rsidRDefault="00220DC3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186DB0" w:rsidRPr="00A85214">
        <w:rPr>
          <w:rFonts w:ascii="宋体" w:eastAsia="宋体" w:hAnsi="宋体"/>
          <w:szCs w:val="18"/>
        </w:rPr>
        <w:t>xianchaonode1</w:t>
      </w:r>
      <w:r w:rsidRPr="00A85214">
        <w:rPr>
          <w:rFonts w:ascii="宋体" w:eastAsia="宋体" w:hAnsi="宋体"/>
          <w:szCs w:val="18"/>
        </w:rPr>
        <w:t xml:space="preserve"> ~]# systemctl enable kubelet</w:t>
      </w:r>
    </w:p>
    <w:p w14:paraId="0E3CE90B" w14:textId="51C50D28" w:rsidR="006774EF" w:rsidRPr="00A85214" w:rsidRDefault="006774EF" w:rsidP="00B11F92">
      <w:pPr>
        <w:ind w:firstLine="361"/>
        <w:rPr>
          <w:rFonts w:ascii="宋体" w:eastAsia="宋体" w:hAnsi="宋体"/>
          <w:szCs w:val="18"/>
        </w:rPr>
      </w:pPr>
    </w:p>
    <w:p w14:paraId="208FC173" w14:textId="672906E6" w:rsidR="006774EF" w:rsidRPr="00A85214" w:rsidRDefault="006774EF" w:rsidP="006774EF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[root@xianchaonode</w:t>
      </w:r>
      <w:r w:rsidR="00587B5E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/>
          <w:szCs w:val="18"/>
        </w:rPr>
        <w:t xml:space="preserve"> ~]# yum install -y kubelet-1.2</w:t>
      </w:r>
      <w:r w:rsidR="00D616F7">
        <w:rPr>
          <w:rFonts w:ascii="宋体" w:eastAsia="宋体" w:hAnsi="宋体"/>
          <w:szCs w:val="18"/>
        </w:rPr>
        <w:t>3</w:t>
      </w:r>
      <w:r w:rsidRPr="00A85214">
        <w:rPr>
          <w:rFonts w:ascii="宋体" w:eastAsia="宋体" w:hAnsi="宋体"/>
          <w:szCs w:val="18"/>
        </w:rPr>
        <w:t>.</w:t>
      </w:r>
      <w:r w:rsidR="00D616F7">
        <w:rPr>
          <w:rFonts w:ascii="宋体" w:eastAsia="宋体" w:hAnsi="宋体"/>
          <w:szCs w:val="18"/>
        </w:rPr>
        <w:t>1</w:t>
      </w:r>
      <w:r w:rsidRPr="00A85214">
        <w:rPr>
          <w:rFonts w:ascii="宋体" w:eastAsia="宋体" w:hAnsi="宋体"/>
          <w:szCs w:val="18"/>
        </w:rPr>
        <w:t xml:space="preserve"> kubeadm-1.2</w:t>
      </w:r>
      <w:r w:rsidR="00D616F7">
        <w:rPr>
          <w:rFonts w:ascii="宋体" w:eastAsia="宋体" w:hAnsi="宋体"/>
          <w:szCs w:val="18"/>
        </w:rPr>
        <w:t>3</w:t>
      </w:r>
      <w:r w:rsidRPr="00A85214">
        <w:rPr>
          <w:rFonts w:ascii="宋体" w:eastAsia="宋体" w:hAnsi="宋体"/>
          <w:szCs w:val="18"/>
        </w:rPr>
        <w:t>.</w:t>
      </w:r>
      <w:r w:rsidR="00D616F7">
        <w:rPr>
          <w:rFonts w:ascii="宋体" w:eastAsia="宋体" w:hAnsi="宋体"/>
          <w:szCs w:val="18"/>
        </w:rPr>
        <w:t>1</w:t>
      </w:r>
      <w:r w:rsidRPr="00A85214">
        <w:rPr>
          <w:rFonts w:ascii="宋体" w:eastAsia="宋体" w:hAnsi="宋体"/>
          <w:szCs w:val="18"/>
        </w:rPr>
        <w:t xml:space="preserve"> kubectl-1.2</w:t>
      </w:r>
      <w:r w:rsidR="00D616F7">
        <w:rPr>
          <w:rFonts w:ascii="宋体" w:eastAsia="宋体" w:hAnsi="宋体"/>
          <w:szCs w:val="18"/>
        </w:rPr>
        <w:t>3</w:t>
      </w:r>
      <w:r w:rsidRPr="00A85214">
        <w:rPr>
          <w:rFonts w:ascii="宋体" w:eastAsia="宋体" w:hAnsi="宋体"/>
          <w:szCs w:val="18"/>
        </w:rPr>
        <w:t>.</w:t>
      </w:r>
      <w:r w:rsidR="00D616F7">
        <w:rPr>
          <w:rFonts w:ascii="宋体" w:eastAsia="宋体" w:hAnsi="宋体"/>
          <w:szCs w:val="18"/>
        </w:rPr>
        <w:t>1</w:t>
      </w:r>
    </w:p>
    <w:p w14:paraId="45FD23B5" w14:textId="25D2919F" w:rsidR="006774EF" w:rsidRPr="00A85214" w:rsidRDefault="006774EF" w:rsidP="006774EF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[root@xianchaonode</w:t>
      </w:r>
      <w:r w:rsidR="00587B5E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/>
          <w:szCs w:val="18"/>
        </w:rPr>
        <w:t xml:space="preserve"> ~]# systemctl enable kubelet </w:t>
      </w:r>
    </w:p>
    <w:p w14:paraId="0F96A049" w14:textId="77777777" w:rsidR="006774EF" w:rsidRPr="00A85214" w:rsidRDefault="006774EF" w:rsidP="00B11F92">
      <w:pPr>
        <w:ind w:firstLine="361"/>
        <w:rPr>
          <w:rFonts w:ascii="宋体" w:eastAsia="宋体" w:hAnsi="宋体"/>
          <w:szCs w:val="18"/>
        </w:rPr>
      </w:pPr>
    </w:p>
    <w:p w14:paraId="66EB0AD6" w14:textId="77777777" w:rsidR="007A04B5" w:rsidRPr="00A85214" w:rsidRDefault="007A04B5" w:rsidP="007A0589">
      <w:pPr>
        <w:ind w:firstLineChars="0" w:firstLine="0"/>
        <w:rPr>
          <w:rFonts w:ascii="宋体" w:eastAsia="宋体" w:hAnsi="宋体"/>
          <w:szCs w:val="18"/>
        </w:rPr>
      </w:pPr>
    </w:p>
    <w:p w14:paraId="2E4E7A05" w14:textId="77777777" w:rsidR="00810F05" w:rsidRPr="00A85214" w:rsidRDefault="00810F05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注：每个软件包的作用</w:t>
      </w:r>
    </w:p>
    <w:p w14:paraId="4220E45F" w14:textId="659B24D7" w:rsidR="00810F05" w:rsidRPr="00A85214" w:rsidRDefault="000E7A1D" w:rsidP="00B11F92">
      <w:pPr>
        <w:ind w:firstLine="361"/>
        <w:rPr>
          <w:rFonts w:ascii="宋体" w:eastAsia="宋体" w:hAnsi="宋体"/>
          <w:color w:val="FF0000"/>
          <w:szCs w:val="18"/>
        </w:rPr>
      </w:pPr>
      <w:r w:rsidRPr="00A85214">
        <w:rPr>
          <w:rFonts w:ascii="宋体" w:eastAsia="宋体" w:hAnsi="宋体"/>
          <w:color w:val="FF0000"/>
          <w:szCs w:val="18"/>
        </w:rPr>
        <w:t>K</w:t>
      </w:r>
      <w:r w:rsidR="00810F05" w:rsidRPr="00A85214">
        <w:rPr>
          <w:rFonts w:ascii="宋体" w:eastAsia="宋体" w:hAnsi="宋体" w:hint="eastAsia"/>
          <w:color w:val="FF0000"/>
          <w:szCs w:val="18"/>
        </w:rPr>
        <w:t>ubeadm</w:t>
      </w:r>
      <w:r w:rsidRPr="00A85214">
        <w:rPr>
          <w:rFonts w:ascii="宋体" w:eastAsia="宋体" w:hAnsi="宋体"/>
          <w:color w:val="FF0000"/>
          <w:szCs w:val="18"/>
        </w:rPr>
        <w:t xml:space="preserve">: </w:t>
      </w:r>
      <w:r w:rsidR="00004A3C" w:rsidRPr="00A85214">
        <w:rPr>
          <w:rFonts w:ascii="宋体" w:eastAsia="宋体" w:hAnsi="宋体"/>
          <w:color w:val="FF0000"/>
          <w:szCs w:val="18"/>
        </w:rPr>
        <w:t xml:space="preserve"> </w:t>
      </w:r>
      <w:r w:rsidR="002C3C8B" w:rsidRPr="00A85214">
        <w:rPr>
          <w:rFonts w:ascii="宋体" w:eastAsia="宋体" w:hAnsi="宋体" w:hint="eastAsia"/>
          <w:color w:val="FF0000"/>
          <w:szCs w:val="18"/>
        </w:rPr>
        <w:t>kubeadm是一个工具，用来初始化k</w:t>
      </w:r>
      <w:r w:rsidR="002C3C8B" w:rsidRPr="00A85214">
        <w:rPr>
          <w:rFonts w:ascii="宋体" w:eastAsia="宋体" w:hAnsi="宋体"/>
          <w:color w:val="FF0000"/>
          <w:szCs w:val="18"/>
        </w:rPr>
        <w:t>8s</w:t>
      </w:r>
      <w:r w:rsidR="002C3C8B" w:rsidRPr="00A85214">
        <w:rPr>
          <w:rFonts w:ascii="宋体" w:eastAsia="宋体" w:hAnsi="宋体" w:hint="eastAsia"/>
          <w:color w:val="FF0000"/>
          <w:szCs w:val="18"/>
        </w:rPr>
        <w:t>集群的</w:t>
      </w:r>
    </w:p>
    <w:p w14:paraId="522CAC4A" w14:textId="5F256DAE" w:rsidR="00207347" w:rsidRPr="00A85214" w:rsidRDefault="00207347" w:rsidP="002C3C8B">
      <w:pPr>
        <w:ind w:firstLine="361"/>
        <w:rPr>
          <w:rFonts w:ascii="宋体" w:eastAsia="宋体" w:hAnsi="宋体"/>
          <w:color w:val="FF0000"/>
          <w:szCs w:val="18"/>
        </w:rPr>
      </w:pPr>
      <w:r w:rsidRPr="00A85214">
        <w:rPr>
          <w:rFonts w:ascii="宋体" w:eastAsia="宋体" w:hAnsi="宋体" w:hint="eastAsia"/>
          <w:color w:val="FF0000"/>
          <w:szCs w:val="18"/>
        </w:rPr>
        <w:t>kubelet</w:t>
      </w:r>
      <w:r w:rsidR="000E7A1D" w:rsidRPr="00A85214">
        <w:rPr>
          <w:rFonts w:ascii="宋体" w:eastAsia="宋体" w:hAnsi="宋体"/>
          <w:color w:val="FF0000"/>
          <w:szCs w:val="18"/>
        </w:rPr>
        <w:t xml:space="preserve">: </w:t>
      </w:r>
      <w:r w:rsidR="00004A3C" w:rsidRPr="00A85214">
        <w:rPr>
          <w:rFonts w:ascii="宋体" w:eastAsia="宋体" w:hAnsi="宋体"/>
          <w:color w:val="FF0000"/>
          <w:szCs w:val="18"/>
        </w:rPr>
        <w:t xml:space="preserve">  </w:t>
      </w:r>
      <w:r w:rsidR="002C3C8B" w:rsidRPr="00A85214">
        <w:rPr>
          <w:rFonts w:ascii="宋体" w:eastAsia="宋体" w:hAnsi="宋体" w:hint="eastAsia"/>
          <w:color w:val="FF0000"/>
          <w:szCs w:val="18"/>
        </w:rPr>
        <w:t>安装</w:t>
      </w:r>
      <w:r w:rsidRPr="00A85214">
        <w:rPr>
          <w:rFonts w:ascii="宋体" w:eastAsia="宋体" w:hAnsi="宋体" w:hint="eastAsia"/>
          <w:color w:val="FF0000"/>
          <w:szCs w:val="18"/>
        </w:rPr>
        <w:t>在集群所有节点上，用于启动Pod</w:t>
      </w:r>
      <w:r w:rsidR="002C3C8B" w:rsidRPr="00A85214">
        <w:rPr>
          <w:rFonts w:ascii="宋体" w:eastAsia="宋体" w:hAnsi="宋体" w:hint="eastAsia"/>
          <w:color w:val="FF0000"/>
          <w:szCs w:val="18"/>
        </w:rPr>
        <w:t>的</w:t>
      </w:r>
    </w:p>
    <w:p w14:paraId="02E5EE7A" w14:textId="6BA64B14" w:rsidR="00810F05" w:rsidRPr="00A85214" w:rsidRDefault="00810F05" w:rsidP="00B11F92">
      <w:pPr>
        <w:ind w:firstLine="361"/>
        <w:rPr>
          <w:rFonts w:ascii="宋体" w:eastAsia="宋体" w:hAnsi="宋体"/>
          <w:color w:val="FF0000"/>
          <w:szCs w:val="18"/>
        </w:rPr>
      </w:pPr>
      <w:r w:rsidRPr="00A85214">
        <w:rPr>
          <w:rFonts w:ascii="宋体" w:eastAsia="宋体" w:hAnsi="宋体" w:hint="eastAsia"/>
          <w:color w:val="FF0000"/>
          <w:szCs w:val="18"/>
        </w:rPr>
        <w:t>kubectl</w:t>
      </w:r>
      <w:r w:rsidR="000E7A1D" w:rsidRPr="00A85214">
        <w:rPr>
          <w:rFonts w:ascii="宋体" w:eastAsia="宋体" w:hAnsi="宋体"/>
          <w:color w:val="FF0000"/>
          <w:szCs w:val="18"/>
        </w:rPr>
        <w:t>:</w:t>
      </w:r>
      <w:r w:rsidR="00004A3C" w:rsidRPr="00A85214">
        <w:rPr>
          <w:rFonts w:ascii="宋体" w:eastAsia="宋体" w:hAnsi="宋体" w:hint="eastAsia"/>
          <w:color w:val="FF0000"/>
          <w:szCs w:val="18"/>
        </w:rPr>
        <w:t xml:space="preserve"> </w:t>
      </w:r>
      <w:r w:rsidR="00004A3C" w:rsidRPr="00A85214">
        <w:rPr>
          <w:rFonts w:ascii="宋体" w:eastAsia="宋体" w:hAnsi="宋体"/>
          <w:color w:val="FF0000"/>
          <w:szCs w:val="18"/>
        </w:rPr>
        <w:t xml:space="preserve">  </w:t>
      </w:r>
      <w:r w:rsidRPr="00A85214">
        <w:rPr>
          <w:rFonts w:ascii="宋体" w:eastAsia="宋体" w:hAnsi="宋体" w:hint="eastAsia"/>
          <w:color w:val="FF0000"/>
          <w:szCs w:val="18"/>
        </w:rPr>
        <w:t>通过kubectl可以部署和管理应用，查看各种资源，创建、删除和更新各种组件</w:t>
      </w:r>
    </w:p>
    <w:p w14:paraId="6BE72C93" w14:textId="3E3051E6" w:rsidR="00BD437F" w:rsidRPr="00A85214" w:rsidRDefault="00BD437F" w:rsidP="00B602A4">
      <w:pPr>
        <w:ind w:firstLineChars="0" w:firstLine="0"/>
        <w:rPr>
          <w:rFonts w:ascii="宋体" w:eastAsia="宋体" w:hAnsi="宋体"/>
          <w:color w:val="FF0000"/>
          <w:szCs w:val="18"/>
        </w:rPr>
      </w:pPr>
      <w:bookmarkStart w:id="15" w:name="_Hlk66217376"/>
      <w:bookmarkStart w:id="16" w:name="_Hlk66217462"/>
    </w:p>
    <w:bookmarkEnd w:id="15"/>
    <w:p w14:paraId="22C5AA0C" w14:textId="12BD55B5" w:rsidR="00AA58B4" w:rsidRPr="00A85214" w:rsidRDefault="00BD437F" w:rsidP="00151D2F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cs="宋体"/>
          <w:kern w:val="0"/>
          <w:szCs w:val="18"/>
        </w:rPr>
        <w:t xml:space="preserve"> </w:t>
      </w:r>
      <w:bookmarkEnd w:id="16"/>
    </w:p>
    <w:p w14:paraId="7573ECEF" w14:textId="75299D40" w:rsidR="00965FE5" w:rsidRPr="00A85214" w:rsidRDefault="006813D9" w:rsidP="00362325">
      <w:pPr>
        <w:pStyle w:val="3"/>
        <w:rPr>
          <w:sz w:val="18"/>
          <w:szCs w:val="18"/>
        </w:rPr>
      </w:pPr>
      <w:bookmarkStart w:id="17" w:name="_Hlk66217806"/>
      <w:bookmarkStart w:id="18" w:name="_Hlk66218294"/>
      <w:r w:rsidRPr="00A85214">
        <w:rPr>
          <w:sz w:val="18"/>
          <w:szCs w:val="18"/>
        </w:rPr>
        <w:t>5</w:t>
      </w:r>
      <w:r w:rsidR="00D82146" w:rsidRPr="00A85214">
        <w:rPr>
          <w:rFonts w:hint="eastAsia"/>
          <w:sz w:val="18"/>
          <w:szCs w:val="18"/>
        </w:rPr>
        <w:t>、</w:t>
      </w:r>
      <w:r w:rsidR="00F11950" w:rsidRPr="00A85214">
        <w:rPr>
          <w:rFonts w:hint="eastAsia"/>
          <w:sz w:val="18"/>
          <w:szCs w:val="18"/>
        </w:rPr>
        <w:t>k</w:t>
      </w:r>
      <w:r w:rsidR="00F11950" w:rsidRPr="00A85214">
        <w:rPr>
          <w:sz w:val="18"/>
          <w:szCs w:val="18"/>
        </w:rPr>
        <w:t>ubeadm</w:t>
      </w:r>
      <w:r w:rsidR="00507497" w:rsidRPr="00A85214">
        <w:rPr>
          <w:rFonts w:hint="eastAsia"/>
          <w:sz w:val="18"/>
          <w:szCs w:val="18"/>
        </w:rPr>
        <w:t>初始化</w:t>
      </w:r>
      <w:r w:rsidR="00031061" w:rsidRPr="00A85214">
        <w:rPr>
          <w:rFonts w:hint="eastAsia"/>
          <w:sz w:val="18"/>
          <w:szCs w:val="18"/>
        </w:rPr>
        <w:t>k</w:t>
      </w:r>
      <w:r w:rsidR="00031061" w:rsidRPr="00A85214">
        <w:rPr>
          <w:sz w:val="18"/>
          <w:szCs w:val="18"/>
        </w:rPr>
        <w:t>8s</w:t>
      </w:r>
      <w:r w:rsidR="00507497" w:rsidRPr="00A85214">
        <w:rPr>
          <w:rFonts w:hint="eastAsia"/>
          <w:sz w:val="18"/>
          <w:szCs w:val="18"/>
        </w:rPr>
        <w:t>集群</w:t>
      </w:r>
      <w:bookmarkStart w:id="19" w:name="_Hlk66218300"/>
      <w:bookmarkEnd w:id="17"/>
      <w:bookmarkEnd w:id="18"/>
    </w:p>
    <w:p w14:paraId="2211DF8B" w14:textId="6C85E4BA" w:rsidR="008D7A1D" w:rsidRPr="00A85214" w:rsidRDefault="008D7A1D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#把初始化k</w:t>
      </w:r>
      <w:r w:rsidRPr="00A85214">
        <w:rPr>
          <w:rFonts w:ascii="宋体" w:eastAsia="宋体" w:hAnsi="宋体"/>
          <w:szCs w:val="18"/>
        </w:rPr>
        <w:t>8s</w:t>
      </w:r>
      <w:r w:rsidR="00BD2E64" w:rsidRPr="00A85214">
        <w:rPr>
          <w:rFonts w:ascii="宋体" w:eastAsia="宋体" w:hAnsi="宋体" w:hint="eastAsia"/>
          <w:szCs w:val="18"/>
        </w:rPr>
        <w:t>集群</w:t>
      </w:r>
      <w:r w:rsidRPr="00A85214">
        <w:rPr>
          <w:rFonts w:ascii="宋体" w:eastAsia="宋体" w:hAnsi="宋体" w:hint="eastAsia"/>
          <w:szCs w:val="18"/>
        </w:rPr>
        <w:t>需要的离线镜像包上传到</w:t>
      </w:r>
      <w:r w:rsidR="0026455B" w:rsidRPr="00A85214">
        <w:rPr>
          <w:rFonts w:ascii="宋体" w:eastAsia="宋体" w:hAnsi="宋体"/>
          <w:szCs w:val="18"/>
        </w:rPr>
        <w:t>xianchaomaster1</w:t>
      </w:r>
      <w:r w:rsidR="00F10870" w:rsidRPr="00A85214">
        <w:rPr>
          <w:rFonts w:ascii="宋体" w:eastAsia="宋体" w:hAnsi="宋体" w:hint="eastAsia"/>
          <w:szCs w:val="18"/>
        </w:rPr>
        <w:t>、</w:t>
      </w:r>
      <w:r w:rsidR="00F10870" w:rsidRPr="00A85214">
        <w:rPr>
          <w:rFonts w:ascii="宋体" w:eastAsia="宋体" w:hAnsi="宋体"/>
          <w:szCs w:val="18"/>
        </w:rPr>
        <w:t>xianchao</w:t>
      </w:r>
      <w:r w:rsidR="00F10870" w:rsidRPr="00A85214">
        <w:rPr>
          <w:rFonts w:ascii="宋体" w:eastAsia="宋体" w:hAnsi="宋体" w:hint="eastAsia"/>
          <w:szCs w:val="18"/>
        </w:rPr>
        <w:t>node</w:t>
      </w:r>
      <w:r w:rsidR="00F10870" w:rsidRPr="00A85214">
        <w:rPr>
          <w:rFonts w:ascii="宋体" w:eastAsia="宋体" w:hAnsi="宋体"/>
          <w:szCs w:val="18"/>
        </w:rPr>
        <w:t>1</w:t>
      </w:r>
      <w:r w:rsidR="00F10870" w:rsidRPr="00A85214">
        <w:rPr>
          <w:rFonts w:ascii="宋体" w:eastAsia="宋体" w:hAnsi="宋体" w:hint="eastAsia"/>
          <w:szCs w:val="18"/>
        </w:rPr>
        <w:t>、</w:t>
      </w:r>
      <w:r w:rsidR="00F10870" w:rsidRPr="00A85214">
        <w:rPr>
          <w:rFonts w:ascii="宋体" w:eastAsia="宋体" w:hAnsi="宋体"/>
          <w:szCs w:val="18"/>
        </w:rPr>
        <w:t>xianchao</w:t>
      </w:r>
      <w:r w:rsidR="00F10870" w:rsidRPr="00A85214">
        <w:rPr>
          <w:rFonts w:ascii="宋体" w:eastAsia="宋体" w:hAnsi="宋体" w:hint="eastAsia"/>
          <w:szCs w:val="18"/>
        </w:rPr>
        <w:t>node</w:t>
      </w:r>
      <w:r w:rsidR="00F10870" w:rsidRPr="00A85214">
        <w:rPr>
          <w:rFonts w:ascii="宋体" w:eastAsia="宋体" w:hAnsi="宋体"/>
          <w:szCs w:val="18"/>
        </w:rPr>
        <w:t>2</w:t>
      </w:r>
      <w:r w:rsidR="0026455B" w:rsidRPr="00A85214">
        <w:rPr>
          <w:rFonts w:ascii="宋体" w:eastAsia="宋体" w:hAnsi="宋体" w:hint="eastAsia"/>
          <w:szCs w:val="18"/>
        </w:rPr>
        <w:t>机器上</w:t>
      </w:r>
      <w:r w:rsidR="0011078B" w:rsidRPr="00A85214">
        <w:rPr>
          <w:rFonts w:ascii="宋体" w:eastAsia="宋体" w:hAnsi="宋体" w:hint="eastAsia"/>
          <w:szCs w:val="18"/>
        </w:rPr>
        <w:t>，手动解压：</w:t>
      </w:r>
    </w:p>
    <w:p w14:paraId="5D58E35D" w14:textId="4BC886B6" w:rsidR="0011078B" w:rsidRPr="00A85214" w:rsidRDefault="00093125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[root@xianchaomaster1 ~]# docker load -i </w:t>
      </w:r>
      <w:r w:rsidR="00D616F7" w:rsidRPr="00D616F7">
        <w:rPr>
          <w:rFonts w:ascii="宋体" w:eastAsia="宋体" w:hAnsi="宋体"/>
          <w:szCs w:val="18"/>
        </w:rPr>
        <w:t>k8s-images-v1.23.1.tar.gz</w:t>
      </w:r>
    </w:p>
    <w:p w14:paraId="44544919" w14:textId="4CC1F171" w:rsidR="005407F5" w:rsidRPr="00A85214" w:rsidRDefault="005407F5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[root@xianchaonode1 ~]# docker load -i </w:t>
      </w:r>
      <w:r w:rsidR="00D616F7" w:rsidRPr="00D616F7">
        <w:rPr>
          <w:rFonts w:ascii="宋体" w:eastAsia="宋体" w:hAnsi="宋体"/>
          <w:szCs w:val="18"/>
        </w:rPr>
        <w:t>k8s-images-v1.23.1.tar.gz</w:t>
      </w:r>
    </w:p>
    <w:p w14:paraId="4D241A77" w14:textId="5AB39BA7" w:rsidR="002E55B9" w:rsidRPr="00A85214" w:rsidRDefault="002E55B9" w:rsidP="002E55B9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[root@xianchaonode2 ~]# docker load -i </w:t>
      </w:r>
      <w:r w:rsidR="00D616F7" w:rsidRPr="00D616F7">
        <w:rPr>
          <w:rFonts w:ascii="宋体" w:eastAsia="宋体" w:hAnsi="宋体"/>
          <w:szCs w:val="18"/>
        </w:rPr>
        <w:t>k8s-images-v1.23.1.tar.gz</w:t>
      </w:r>
    </w:p>
    <w:p w14:paraId="770666AE" w14:textId="4E86E617" w:rsidR="00D75FDA" w:rsidRPr="00A85214" w:rsidRDefault="00D75FDA" w:rsidP="00B11F92">
      <w:pPr>
        <w:ind w:firstLine="361"/>
        <w:rPr>
          <w:rFonts w:ascii="宋体" w:eastAsia="宋体" w:hAnsi="宋体"/>
          <w:szCs w:val="18"/>
        </w:rPr>
      </w:pPr>
    </w:p>
    <w:p w14:paraId="36483318" w14:textId="30CE5EF4" w:rsidR="00AC5FB1" w:rsidRPr="00A85214" w:rsidRDefault="00EA7C97" w:rsidP="00AC5FB1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#</w:t>
      </w:r>
      <w:r w:rsidR="00AC5FB1" w:rsidRPr="00A85214">
        <w:rPr>
          <w:rFonts w:ascii="宋体" w:eastAsia="宋体" w:hAnsi="宋体" w:hint="eastAsia"/>
          <w:szCs w:val="18"/>
        </w:rPr>
        <w:t>使用kubeadm初始化k8s集群</w:t>
      </w:r>
    </w:p>
    <w:p w14:paraId="2835E2BD" w14:textId="6DB79E35" w:rsidR="00AC5FB1" w:rsidRPr="00A85214" w:rsidRDefault="00B35187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[root@xianchaomaster1 ~]# kubeadm init --kubernetes-version=1.2</w:t>
      </w:r>
      <w:r w:rsidR="00CC6301">
        <w:rPr>
          <w:rFonts w:ascii="宋体" w:eastAsia="宋体" w:hAnsi="宋体"/>
          <w:szCs w:val="18"/>
        </w:rPr>
        <w:t>3</w:t>
      </w:r>
      <w:r w:rsidRPr="00A85214">
        <w:rPr>
          <w:rFonts w:ascii="宋体" w:eastAsia="宋体" w:hAnsi="宋体"/>
          <w:szCs w:val="18"/>
        </w:rPr>
        <w:t>.</w:t>
      </w:r>
      <w:r w:rsidR="00CC6301">
        <w:rPr>
          <w:rFonts w:ascii="宋体" w:eastAsia="宋体" w:hAnsi="宋体"/>
          <w:szCs w:val="18"/>
        </w:rPr>
        <w:t>1</w:t>
      </w:r>
      <w:r w:rsidRPr="00A85214">
        <w:rPr>
          <w:rFonts w:ascii="宋体" w:eastAsia="宋体" w:hAnsi="宋体"/>
          <w:szCs w:val="18"/>
        </w:rPr>
        <w:t xml:space="preserve">  --apiserver-advertise-address=192.168.40.180  --image-repository registry.aliyuncs.com/google_containers  --pod-network-cidr=10.244.0.0/16</w:t>
      </w:r>
      <w:r w:rsidR="00FF5CD3" w:rsidRPr="00A85214">
        <w:rPr>
          <w:rFonts w:ascii="宋体" w:eastAsia="宋体" w:hAnsi="宋体"/>
          <w:szCs w:val="18"/>
        </w:rPr>
        <w:t xml:space="preserve"> </w:t>
      </w:r>
      <w:bookmarkStart w:id="20" w:name="_Hlk91250113"/>
      <w:r w:rsidR="00FF5CD3" w:rsidRPr="00A85214">
        <w:rPr>
          <w:rFonts w:ascii="宋体" w:eastAsia="宋体" w:hAnsi="宋体"/>
          <w:szCs w:val="18"/>
        </w:rPr>
        <w:t>--ignore-preflight-errors=SystemVerification</w:t>
      </w:r>
    </w:p>
    <w:bookmarkEnd w:id="20"/>
    <w:p w14:paraId="21538F53" w14:textId="77777777" w:rsidR="00EA7C97" w:rsidRPr="00A85214" w:rsidRDefault="00EA7C97" w:rsidP="00B11F92">
      <w:pPr>
        <w:ind w:firstLine="361"/>
        <w:rPr>
          <w:rFonts w:ascii="宋体" w:eastAsia="宋体" w:hAnsi="宋体"/>
          <w:szCs w:val="18"/>
        </w:rPr>
      </w:pPr>
    </w:p>
    <w:p w14:paraId="5288C73B" w14:textId="4F80F789" w:rsidR="00507497" w:rsidRPr="00A85214" w:rsidRDefault="00507497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注：</w:t>
      </w:r>
      <w:r w:rsidRPr="00A85214">
        <w:rPr>
          <w:rFonts w:ascii="宋体" w:eastAsia="宋体" w:hAnsi="宋体"/>
          <w:szCs w:val="18"/>
        </w:rPr>
        <w:t>--image-repository registry.aliyuncs.com/google_containers</w:t>
      </w:r>
      <w:r w:rsidR="00240350" w:rsidRPr="00A85214">
        <w:rPr>
          <w:rFonts w:ascii="宋体" w:eastAsia="宋体" w:hAnsi="宋体" w:hint="eastAsia"/>
          <w:szCs w:val="18"/>
        </w:rPr>
        <w:t>：</w:t>
      </w:r>
      <w:r w:rsidRPr="00A85214">
        <w:rPr>
          <w:rFonts w:ascii="宋体" w:eastAsia="宋体" w:hAnsi="宋体" w:hint="eastAsia"/>
          <w:szCs w:val="18"/>
        </w:rPr>
        <w:t>手动指定仓库地址为</w:t>
      </w:r>
      <w:r w:rsidRPr="00A85214">
        <w:rPr>
          <w:rFonts w:ascii="宋体" w:eastAsia="宋体" w:hAnsi="宋体"/>
          <w:szCs w:val="18"/>
        </w:rPr>
        <w:t>registry.aliyuncs.com/google_containers</w:t>
      </w:r>
      <w:r w:rsidRPr="00A85214">
        <w:rPr>
          <w:rFonts w:ascii="宋体" w:eastAsia="宋体" w:hAnsi="宋体" w:hint="eastAsia"/>
          <w:szCs w:val="18"/>
        </w:rPr>
        <w:t>。kubeadm默认从k</w:t>
      </w:r>
      <w:r w:rsidRPr="00A85214">
        <w:rPr>
          <w:rFonts w:ascii="宋体" w:eastAsia="宋体" w:hAnsi="宋体"/>
          <w:szCs w:val="18"/>
        </w:rPr>
        <w:t>8s.grc.io</w:t>
      </w:r>
      <w:r w:rsidRPr="00A85214">
        <w:rPr>
          <w:rFonts w:ascii="宋体" w:eastAsia="宋体" w:hAnsi="宋体" w:hint="eastAsia"/>
          <w:szCs w:val="18"/>
        </w:rPr>
        <w:t>拉取镜像</w:t>
      </w:r>
      <w:r w:rsidR="00240350" w:rsidRPr="00A85214">
        <w:rPr>
          <w:rFonts w:ascii="宋体" w:eastAsia="宋体" w:hAnsi="宋体" w:hint="eastAsia"/>
          <w:szCs w:val="18"/>
        </w:rPr>
        <w:t>，但是k</w:t>
      </w:r>
      <w:r w:rsidR="00240350" w:rsidRPr="00A85214">
        <w:rPr>
          <w:rFonts w:ascii="宋体" w:eastAsia="宋体" w:hAnsi="宋体"/>
          <w:szCs w:val="18"/>
        </w:rPr>
        <w:t>8s.gcr.io</w:t>
      </w:r>
      <w:r w:rsidR="00240350" w:rsidRPr="00A85214">
        <w:rPr>
          <w:rFonts w:ascii="宋体" w:eastAsia="宋体" w:hAnsi="宋体" w:hint="eastAsia"/>
          <w:szCs w:val="18"/>
        </w:rPr>
        <w:t>访问不到，所以需要指定从</w:t>
      </w:r>
      <w:r w:rsidR="00240350" w:rsidRPr="00A85214">
        <w:rPr>
          <w:rFonts w:ascii="宋体" w:eastAsia="宋体" w:hAnsi="宋体"/>
          <w:szCs w:val="18"/>
        </w:rPr>
        <w:t>registry.aliyuncs.com/google_containers</w:t>
      </w:r>
      <w:r w:rsidR="00240350" w:rsidRPr="00A85214">
        <w:rPr>
          <w:rFonts w:ascii="宋体" w:eastAsia="宋体" w:hAnsi="宋体" w:hint="eastAsia"/>
          <w:szCs w:val="18"/>
        </w:rPr>
        <w:t>仓库拉取镜像</w:t>
      </w:r>
      <w:r w:rsidR="006E35B5" w:rsidRPr="00A85214">
        <w:rPr>
          <w:rFonts w:ascii="宋体" w:eastAsia="宋体" w:hAnsi="宋体" w:hint="eastAsia"/>
          <w:szCs w:val="18"/>
        </w:rPr>
        <w:t>。</w:t>
      </w:r>
    </w:p>
    <w:p w14:paraId="21A52F6B" w14:textId="07D697AE" w:rsidR="0017335E" w:rsidRPr="00A85214" w:rsidRDefault="0017335E" w:rsidP="00B11F92">
      <w:pPr>
        <w:ind w:firstLine="361"/>
        <w:rPr>
          <w:rFonts w:ascii="宋体" w:eastAsia="宋体" w:hAnsi="宋体"/>
          <w:szCs w:val="18"/>
        </w:rPr>
      </w:pPr>
    </w:p>
    <w:p w14:paraId="65518A6D" w14:textId="12E49881" w:rsidR="001C196D" w:rsidRPr="00A85214" w:rsidRDefault="0017335E" w:rsidP="00A95143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lastRenderedPageBreak/>
        <w:t>显示如下，说明安装完成</w:t>
      </w:r>
      <w:r w:rsidR="00A95143" w:rsidRPr="00A85214">
        <w:rPr>
          <w:rFonts w:ascii="宋体" w:eastAsia="宋体" w:hAnsi="宋体" w:hint="eastAsia"/>
          <w:szCs w:val="18"/>
        </w:rPr>
        <w:t>：</w:t>
      </w:r>
      <w:bookmarkEnd w:id="19"/>
    </w:p>
    <w:p w14:paraId="0E37F97D" w14:textId="2C422C79" w:rsidR="00507497" w:rsidRPr="00A85214" w:rsidRDefault="006D3D70" w:rsidP="00B11F92">
      <w:pPr>
        <w:ind w:firstLine="361"/>
        <w:rPr>
          <w:rFonts w:ascii="宋体" w:eastAsia="宋体" w:hAnsi="宋体"/>
          <w:noProof/>
          <w:szCs w:val="18"/>
        </w:rPr>
      </w:pPr>
      <w:r w:rsidRPr="00A85214">
        <w:rPr>
          <w:rFonts w:ascii="宋体" w:eastAsia="宋体" w:hAnsi="宋体"/>
          <w:noProof/>
          <w:szCs w:val="18"/>
        </w:rPr>
        <w:drawing>
          <wp:inline distT="0" distB="0" distL="0" distR="0" wp14:anchorId="01B0E1C5" wp14:editId="071C7C03">
            <wp:extent cx="5274310" cy="190881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2AAF" w14:textId="7E0777DB" w:rsidR="00A95143" w:rsidRPr="00A85214" w:rsidRDefault="00A95143" w:rsidP="00D6751C">
      <w:pPr>
        <w:ind w:firstLineChars="0" w:firstLine="0"/>
        <w:rPr>
          <w:rFonts w:ascii="宋体" w:eastAsia="宋体" w:hAnsi="宋体"/>
          <w:szCs w:val="18"/>
        </w:rPr>
      </w:pPr>
    </w:p>
    <w:p w14:paraId="5F6327BD" w14:textId="77777777" w:rsidR="00D6751C" w:rsidRPr="00A85214" w:rsidRDefault="00D6751C" w:rsidP="00A95143">
      <w:pPr>
        <w:ind w:firstLine="361"/>
        <w:rPr>
          <w:rFonts w:ascii="宋体" w:eastAsia="宋体" w:hAnsi="宋体"/>
          <w:szCs w:val="18"/>
        </w:rPr>
      </w:pPr>
    </w:p>
    <w:p w14:paraId="55DC775C" w14:textId="77777777" w:rsidR="00D6751C" w:rsidRPr="00A85214" w:rsidRDefault="00D6751C" w:rsidP="00D6751C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kubeadm join 192.168.40.180:6443 --token gsa9je.x35o1gfhd4hq26ci \</w:t>
      </w:r>
    </w:p>
    <w:p w14:paraId="4AA893FC" w14:textId="11A69EAB" w:rsidR="00D6751C" w:rsidRPr="00A85214" w:rsidRDefault="00D6751C" w:rsidP="00D6751C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    --discovery-token-ca-cert-hash sha256:8c18c824fcc6f91dd03205e63005cfeef36061f86d1b14a3ee562a6eb6ad4447</w:t>
      </w:r>
    </w:p>
    <w:p w14:paraId="4021C91B" w14:textId="77777777" w:rsidR="00FA0E4B" w:rsidRPr="00A85214" w:rsidRDefault="00FA0E4B" w:rsidP="00D6751C">
      <w:pPr>
        <w:ind w:firstLine="361"/>
        <w:rPr>
          <w:rFonts w:ascii="宋体" w:eastAsia="宋体" w:hAnsi="宋体"/>
          <w:szCs w:val="18"/>
        </w:rPr>
      </w:pPr>
    </w:p>
    <w:p w14:paraId="4911664C" w14:textId="79F86E33" w:rsidR="00A95143" w:rsidRPr="00A85214" w:rsidRDefault="00A95143" w:rsidP="00A95143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 xml:space="preserve"> </w:t>
      </w:r>
      <w:r w:rsidRPr="00A85214">
        <w:rPr>
          <w:rFonts w:ascii="宋体" w:eastAsia="宋体" w:hAnsi="宋体"/>
          <w:szCs w:val="18"/>
        </w:rPr>
        <w:t xml:space="preserve">  #</w:t>
      </w:r>
      <w:r w:rsidRPr="00A85214">
        <w:rPr>
          <w:rFonts w:ascii="宋体" w:eastAsia="宋体" w:hAnsi="宋体" w:hint="eastAsia"/>
          <w:szCs w:val="18"/>
        </w:rPr>
        <w:t>上面命令是把node节点加入集群</w:t>
      </w:r>
      <w:r w:rsidR="0037766D" w:rsidRPr="00A85214">
        <w:rPr>
          <w:rFonts w:ascii="宋体" w:eastAsia="宋体" w:hAnsi="宋体" w:hint="eastAsia"/>
          <w:szCs w:val="18"/>
        </w:rPr>
        <w:t>，需要保存下来，每个人的都不一样</w:t>
      </w:r>
    </w:p>
    <w:p w14:paraId="5C0CF70B" w14:textId="1735C440" w:rsidR="00507497" w:rsidRPr="00A85214" w:rsidRDefault="00A95143" w:rsidP="00CD6C6B">
      <w:pPr>
        <w:ind w:firstLineChars="0" w:firstLine="0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   </w:t>
      </w:r>
      <w:bookmarkStart w:id="21" w:name="_Hlk66219413"/>
      <w:bookmarkStart w:id="22" w:name="_Hlk66219556"/>
    </w:p>
    <w:p w14:paraId="786E4D6A" w14:textId="7E3DD048" w:rsidR="00507497" w:rsidRPr="00A85214" w:rsidRDefault="00480BAD" w:rsidP="00B11F92">
      <w:pPr>
        <w:ind w:firstLine="361"/>
        <w:rPr>
          <w:rFonts w:ascii="宋体" w:eastAsia="宋体" w:hAnsi="宋体"/>
          <w:szCs w:val="18"/>
        </w:rPr>
      </w:pPr>
      <w:bookmarkStart w:id="23" w:name="_Hlk66219426"/>
      <w:bookmarkEnd w:id="21"/>
      <w:r w:rsidRPr="00A85214">
        <w:rPr>
          <w:rFonts w:ascii="宋体" w:eastAsia="宋体" w:hAnsi="宋体"/>
          <w:szCs w:val="18"/>
        </w:rPr>
        <w:t>#</w:t>
      </w:r>
      <w:r w:rsidR="00507497" w:rsidRPr="00A85214">
        <w:rPr>
          <w:rFonts w:ascii="宋体" w:eastAsia="宋体" w:hAnsi="宋体" w:hint="eastAsia"/>
          <w:szCs w:val="18"/>
        </w:rPr>
        <w:t>配置kubectl的配置文件</w:t>
      </w:r>
      <w:r w:rsidR="003F7922" w:rsidRPr="00A85214">
        <w:rPr>
          <w:rFonts w:ascii="宋体" w:eastAsia="宋体" w:hAnsi="宋体"/>
          <w:szCs w:val="18"/>
        </w:rPr>
        <w:t>config</w:t>
      </w:r>
      <w:r w:rsidR="00507497" w:rsidRPr="00A85214">
        <w:rPr>
          <w:rFonts w:ascii="宋体" w:eastAsia="宋体" w:hAnsi="宋体" w:hint="eastAsia"/>
          <w:szCs w:val="18"/>
        </w:rPr>
        <w:t>，</w:t>
      </w:r>
      <w:r w:rsidR="003762A2" w:rsidRPr="00A85214">
        <w:rPr>
          <w:rFonts w:ascii="宋体" w:eastAsia="宋体" w:hAnsi="宋体" w:hint="eastAsia"/>
          <w:szCs w:val="18"/>
        </w:rPr>
        <w:t>相当于对kubectl进行授权，</w:t>
      </w:r>
      <w:r w:rsidR="00507497" w:rsidRPr="00A85214">
        <w:rPr>
          <w:rFonts w:ascii="宋体" w:eastAsia="宋体" w:hAnsi="宋体" w:hint="eastAsia"/>
          <w:szCs w:val="18"/>
        </w:rPr>
        <w:t>这样kubectl命令可以使用这个证书对k8s集群进行管理</w:t>
      </w:r>
    </w:p>
    <w:bookmarkEnd w:id="23"/>
    <w:p w14:paraId="3A9CD558" w14:textId="30A7E34B" w:rsidR="00507497" w:rsidRPr="00A85214" w:rsidRDefault="00507497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186DB0" w:rsidRPr="00A85214">
        <w:rPr>
          <w:rFonts w:ascii="宋体" w:eastAsia="宋体" w:hAnsi="宋体"/>
          <w:szCs w:val="18"/>
        </w:rPr>
        <w:t>xianchaomaster1</w:t>
      </w:r>
      <w:r w:rsidRPr="00A85214">
        <w:rPr>
          <w:rFonts w:ascii="宋体" w:eastAsia="宋体" w:hAnsi="宋体"/>
          <w:szCs w:val="18"/>
        </w:rPr>
        <w:t xml:space="preserve"> ~]# mkdir -p $HOME/.kube</w:t>
      </w:r>
    </w:p>
    <w:p w14:paraId="2DB151EF" w14:textId="095DB6C6" w:rsidR="00507497" w:rsidRPr="00A85214" w:rsidRDefault="00507497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186DB0" w:rsidRPr="00A85214">
        <w:rPr>
          <w:rFonts w:ascii="宋体" w:eastAsia="宋体" w:hAnsi="宋体"/>
          <w:szCs w:val="18"/>
        </w:rPr>
        <w:t>xianchaomaster1</w:t>
      </w:r>
      <w:r w:rsidRPr="00A85214">
        <w:rPr>
          <w:rFonts w:ascii="宋体" w:eastAsia="宋体" w:hAnsi="宋体"/>
          <w:szCs w:val="18"/>
        </w:rPr>
        <w:t xml:space="preserve"> ~]# sudo cp -i /etc/kubernetes/admin.conf $HOME/.kube/config</w:t>
      </w:r>
    </w:p>
    <w:p w14:paraId="06A103D0" w14:textId="150EAD2B" w:rsidR="00507497" w:rsidRPr="00A85214" w:rsidRDefault="00507497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186DB0" w:rsidRPr="00A85214">
        <w:rPr>
          <w:rFonts w:ascii="宋体" w:eastAsia="宋体" w:hAnsi="宋体"/>
          <w:szCs w:val="18"/>
        </w:rPr>
        <w:t>xianchaomaster1</w:t>
      </w:r>
      <w:r w:rsidRPr="00A85214">
        <w:rPr>
          <w:rFonts w:ascii="宋体" w:eastAsia="宋体" w:hAnsi="宋体"/>
          <w:szCs w:val="18"/>
        </w:rPr>
        <w:t xml:space="preserve"> ~]# sudo chown $(id -u):$(id -g) $HOME/.kube/config</w:t>
      </w:r>
    </w:p>
    <w:p w14:paraId="351B3EE0" w14:textId="38D0619E" w:rsidR="00743F07" w:rsidRPr="00A85214" w:rsidRDefault="00507497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186DB0" w:rsidRPr="00A85214">
        <w:rPr>
          <w:rFonts w:ascii="宋体" w:eastAsia="宋体" w:hAnsi="宋体"/>
          <w:szCs w:val="18"/>
        </w:rPr>
        <w:t>xianchaomaster1</w:t>
      </w:r>
      <w:r w:rsidRPr="00A85214">
        <w:rPr>
          <w:rFonts w:ascii="宋体" w:eastAsia="宋体" w:hAnsi="宋体"/>
          <w:szCs w:val="18"/>
        </w:rPr>
        <w:t xml:space="preserve"> ~]# kubectl get nodes</w:t>
      </w:r>
    </w:p>
    <w:p w14:paraId="3043BF23" w14:textId="10216FA2" w:rsidR="00F07931" w:rsidRPr="00A85214" w:rsidRDefault="00F07931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NAME       </w:t>
      </w:r>
      <w:r w:rsidR="00CD6C6B" w:rsidRPr="00A85214">
        <w:rPr>
          <w:rFonts w:ascii="宋体" w:eastAsia="宋体" w:hAnsi="宋体"/>
          <w:szCs w:val="18"/>
        </w:rPr>
        <w:t xml:space="preserve">        </w:t>
      </w:r>
      <w:r w:rsidRPr="00A85214">
        <w:rPr>
          <w:rFonts w:ascii="宋体" w:eastAsia="宋体" w:hAnsi="宋体"/>
          <w:szCs w:val="18"/>
        </w:rPr>
        <w:t>STATUS    ROLES                  AGE   VERSION</w:t>
      </w:r>
    </w:p>
    <w:p w14:paraId="4BBB0653" w14:textId="1F7344A0" w:rsidR="00507497" w:rsidRPr="00A85214" w:rsidRDefault="00186DB0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xianchaomaster1</w:t>
      </w:r>
      <w:r w:rsidR="00F07931" w:rsidRPr="00A85214">
        <w:rPr>
          <w:rFonts w:ascii="宋体" w:eastAsia="宋体" w:hAnsi="宋体"/>
          <w:szCs w:val="18"/>
        </w:rPr>
        <w:t xml:space="preserve">   NotReady   control-plane,master   </w:t>
      </w:r>
      <w:r w:rsidR="00E0045B" w:rsidRPr="00A85214">
        <w:rPr>
          <w:rFonts w:ascii="宋体" w:eastAsia="宋体" w:hAnsi="宋体"/>
          <w:szCs w:val="18"/>
        </w:rPr>
        <w:t xml:space="preserve"> </w:t>
      </w:r>
      <w:r w:rsidR="00743F07" w:rsidRPr="00A85214">
        <w:rPr>
          <w:rFonts w:ascii="宋体" w:eastAsia="宋体" w:hAnsi="宋体"/>
          <w:szCs w:val="18"/>
        </w:rPr>
        <w:t>60</w:t>
      </w:r>
      <w:r w:rsidR="00F07931" w:rsidRPr="00A85214">
        <w:rPr>
          <w:rFonts w:ascii="宋体" w:eastAsia="宋体" w:hAnsi="宋体"/>
          <w:szCs w:val="18"/>
        </w:rPr>
        <w:t>s   v1.2</w:t>
      </w:r>
      <w:r w:rsidR="00CC6301">
        <w:rPr>
          <w:rFonts w:ascii="宋体" w:eastAsia="宋体" w:hAnsi="宋体"/>
          <w:szCs w:val="18"/>
        </w:rPr>
        <w:t>3</w:t>
      </w:r>
      <w:r w:rsidR="00F07931" w:rsidRPr="00A85214">
        <w:rPr>
          <w:rFonts w:ascii="宋体" w:eastAsia="宋体" w:hAnsi="宋体"/>
          <w:szCs w:val="18"/>
        </w:rPr>
        <w:t>.</w:t>
      </w:r>
      <w:r w:rsidR="00CC6301">
        <w:rPr>
          <w:rFonts w:ascii="宋体" w:eastAsia="宋体" w:hAnsi="宋体"/>
          <w:szCs w:val="18"/>
        </w:rPr>
        <w:t>1</w:t>
      </w:r>
    </w:p>
    <w:p w14:paraId="05BB58B0" w14:textId="17B08EDC" w:rsidR="004B4576" w:rsidRPr="00A85214" w:rsidRDefault="00507497" w:rsidP="00B11F92">
      <w:pPr>
        <w:tabs>
          <w:tab w:val="left" w:pos="5985"/>
        </w:tabs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此时集群状态还是NotReady状态，因为</w:t>
      </w:r>
      <w:r w:rsidR="00D72E72" w:rsidRPr="00A85214">
        <w:rPr>
          <w:rFonts w:ascii="宋体" w:eastAsia="宋体" w:hAnsi="宋体" w:hint="eastAsia"/>
          <w:szCs w:val="18"/>
        </w:rPr>
        <w:t>没有安装网络</w:t>
      </w:r>
      <w:r w:rsidR="004A1B3A" w:rsidRPr="00A85214">
        <w:rPr>
          <w:rFonts w:ascii="宋体" w:eastAsia="宋体" w:hAnsi="宋体" w:hint="eastAsia"/>
          <w:szCs w:val="18"/>
        </w:rPr>
        <w:t>插件</w:t>
      </w:r>
      <w:r w:rsidRPr="00A85214">
        <w:rPr>
          <w:rFonts w:ascii="宋体" w:eastAsia="宋体" w:hAnsi="宋体" w:hint="eastAsia"/>
          <w:szCs w:val="18"/>
        </w:rPr>
        <w:t>。</w:t>
      </w:r>
      <w:r w:rsidR="006C7D8A" w:rsidRPr="00A85214">
        <w:rPr>
          <w:rFonts w:ascii="宋体" w:eastAsia="宋体" w:hAnsi="宋体"/>
          <w:szCs w:val="18"/>
        </w:rPr>
        <w:tab/>
      </w:r>
    </w:p>
    <w:p w14:paraId="32B93A94" w14:textId="644E9AA8" w:rsidR="00610962" w:rsidRPr="00A85214" w:rsidRDefault="00FA0E4B" w:rsidP="00362325">
      <w:pPr>
        <w:pStyle w:val="3"/>
        <w:rPr>
          <w:sz w:val="18"/>
          <w:szCs w:val="18"/>
        </w:rPr>
      </w:pPr>
      <w:r w:rsidRPr="00A85214">
        <w:rPr>
          <w:sz w:val="18"/>
          <w:szCs w:val="18"/>
        </w:rPr>
        <w:t>6</w:t>
      </w:r>
      <w:r w:rsidR="006B2985" w:rsidRPr="00A85214">
        <w:rPr>
          <w:rFonts w:hint="eastAsia"/>
          <w:sz w:val="18"/>
          <w:szCs w:val="18"/>
        </w:rPr>
        <w:t>、扩容k</w:t>
      </w:r>
      <w:r w:rsidR="006B2985" w:rsidRPr="00A85214">
        <w:rPr>
          <w:sz w:val="18"/>
          <w:szCs w:val="18"/>
        </w:rPr>
        <w:t>8s</w:t>
      </w:r>
      <w:r w:rsidR="006B2985" w:rsidRPr="00A85214">
        <w:rPr>
          <w:rFonts w:hint="eastAsia"/>
          <w:sz w:val="18"/>
          <w:szCs w:val="18"/>
        </w:rPr>
        <w:t>集群-添加</w:t>
      </w:r>
      <w:r w:rsidR="00556300" w:rsidRPr="00A85214">
        <w:rPr>
          <w:rFonts w:hint="eastAsia"/>
          <w:sz w:val="18"/>
          <w:szCs w:val="18"/>
        </w:rPr>
        <w:t>第一个工作</w:t>
      </w:r>
      <w:r w:rsidR="006B2985" w:rsidRPr="00A85214">
        <w:rPr>
          <w:rFonts w:hint="eastAsia"/>
          <w:sz w:val="18"/>
          <w:szCs w:val="18"/>
        </w:rPr>
        <w:t>节点</w:t>
      </w:r>
    </w:p>
    <w:p w14:paraId="07092080" w14:textId="4BDA4211" w:rsidR="00610962" w:rsidRPr="00A85214" w:rsidRDefault="00610962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在</w:t>
      </w:r>
      <w:r w:rsidR="00186DB0" w:rsidRPr="00A85214">
        <w:rPr>
          <w:rFonts w:ascii="宋体" w:eastAsia="宋体" w:hAnsi="宋体" w:hint="eastAsia"/>
          <w:szCs w:val="18"/>
        </w:rPr>
        <w:t>xianchaomaster1</w:t>
      </w:r>
      <w:r w:rsidRPr="00A85214">
        <w:rPr>
          <w:rFonts w:ascii="宋体" w:eastAsia="宋体" w:hAnsi="宋体" w:hint="eastAsia"/>
          <w:szCs w:val="18"/>
        </w:rPr>
        <w:t>上查看加入节点的命令：</w:t>
      </w:r>
    </w:p>
    <w:p w14:paraId="1DD26406" w14:textId="18A428D5" w:rsidR="00851120" w:rsidRDefault="00851120" w:rsidP="00851120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[root@xianchaomaster1 ~]# kubeadm token create --print-join-command</w:t>
      </w:r>
    </w:p>
    <w:p w14:paraId="6CBF2BF3" w14:textId="77777777" w:rsidR="008D7130" w:rsidRPr="00A85214" w:rsidRDefault="008D7130" w:rsidP="00851120">
      <w:pPr>
        <w:ind w:firstLine="361"/>
        <w:rPr>
          <w:rFonts w:ascii="宋体" w:eastAsia="宋体" w:hAnsi="宋体"/>
          <w:szCs w:val="18"/>
        </w:rPr>
      </w:pPr>
    </w:p>
    <w:p w14:paraId="1BC3480B" w14:textId="77777777" w:rsidR="002A3B2F" w:rsidRDefault="002A3B2F" w:rsidP="002A3B2F">
      <w:pPr>
        <w:ind w:firstLine="361"/>
        <w:rPr>
          <w:rFonts w:ascii="宋体" w:eastAsia="宋体" w:hAnsi="宋体"/>
          <w:szCs w:val="18"/>
        </w:rPr>
      </w:pPr>
      <w:r>
        <w:rPr>
          <w:rFonts w:ascii="宋体" w:eastAsia="宋体" w:hAnsi="宋体" w:hint="eastAsia"/>
          <w:szCs w:val="18"/>
        </w:rPr>
        <w:t>显示如下：</w:t>
      </w:r>
    </w:p>
    <w:p w14:paraId="2DAF9CD2" w14:textId="7D05E86F" w:rsidR="002A3B2F" w:rsidRDefault="002A3B2F" w:rsidP="002A3B2F">
      <w:pPr>
        <w:ind w:firstLine="361"/>
        <w:rPr>
          <w:rFonts w:ascii="宋体" w:eastAsia="宋体" w:hAnsi="宋体"/>
          <w:szCs w:val="18"/>
        </w:rPr>
      </w:pPr>
      <w:r w:rsidRPr="00DA0994">
        <w:rPr>
          <w:rFonts w:ascii="宋体" w:eastAsia="宋体" w:hAnsi="宋体"/>
          <w:szCs w:val="18"/>
        </w:rPr>
        <w:t>kubeadm join 192.168.40.180:6443 --token vulvta.9ns7da3saibv4pg1     --discovery-token-ca-cert-hash sha256:72a0896e27521244850b8f1c3b600087292c2d10f2565adb56381f1f4ba7057a</w:t>
      </w:r>
    </w:p>
    <w:p w14:paraId="66B2DE89" w14:textId="77777777" w:rsidR="008D7130" w:rsidRDefault="008D7130" w:rsidP="002A3B2F">
      <w:pPr>
        <w:ind w:firstLine="361"/>
        <w:rPr>
          <w:rFonts w:ascii="宋体" w:eastAsia="宋体" w:hAnsi="宋体"/>
          <w:szCs w:val="18"/>
        </w:rPr>
      </w:pPr>
    </w:p>
    <w:p w14:paraId="4D8086BE" w14:textId="4FE57C60" w:rsidR="00610962" w:rsidRPr="00A85214" w:rsidRDefault="00610962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把</w:t>
      </w:r>
      <w:r w:rsidR="00186DB0" w:rsidRPr="00A85214">
        <w:rPr>
          <w:rFonts w:ascii="宋体" w:eastAsia="宋体" w:hAnsi="宋体" w:hint="eastAsia"/>
          <w:szCs w:val="18"/>
        </w:rPr>
        <w:t>xianchaonode1</w:t>
      </w:r>
      <w:r w:rsidRPr="00A85214">
        <w:rPr>
          <w:rFonts w:ascii="宋体" w:eastAsia="宋体" w:hAnsi="宋体" w:hint="eastAsia"/>
          <w:szCs w:val="18"/>
        </w:rPr>
        <w:t>加入k8s集群：</w:t>
      </w:r>
    </w:p>
    <w:p w14:paraId="56F6184B" w14:textId="672539E7" w:rsidR="00290E0B" w:rsidRDefault="00610962" w:rsidP="00290E0B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186DB0" w:rsidRPr="00A85214">
        <w:rPr>
          <w:rFonts w:ascii="宋体" w:eastAsia="宋体" w:hAnsi="宋体"/>
          <w:szCs w:val="18"/>
        </w:rPr>
        <w:t>xianchaonode1</w:t>
      </w:r>
      <w:r w:rsidRPr="00A85214">
        <w:rPr>
          <w:rFonts w:ascii="宋体" w:eastAsia="宋体" w:hAnsi="宋体"/>
          <w:szCs w:val="18"/>
        </w:rPr>
        <w:t>~]#</w:t>
      </w:r>
      <w:r w:rsidR="00290E0B" w:rsidRPr="00290E0B">
        <w:rPr>
          <w:rFonts w:ascii="宋体" w:eastAsia="宋体" w:hAnsi="宋体"/>
          <w:szCs w:val="18"/>
        </w:rPr>
        <w:t xml:space="preserve"> </w:t>
      </w:r>
      <w:r w:rsidR="00290E0B" w:rsidRPr="00DA0994">
        <w:rPr>
          <w:rFonts w:ascii="宋体" w:eastAsia="宋体" w:hAnsi="宋体"/>
          <w:szCs w:val="18"/>
        </w:rPr>
        <w:t>kubeadm join 192.168.40.180:6443 --token vulvta.9ns7da3saibv4pg1     --discovery-token-ca-cert-hash sha256:72a0896e27521244850b8f1c3b600087292c2d10f2565adb56381f1f4ba7057a</w:t>
      </w:r>
    </w:p>
    <w:p w14:paraId="7020B633" w14:textId="3A0EDC46" w:rsidR="00F647E5" w:rsidRPr="00290E0B" w:rsidRDefault="00F647E5" w:rsidP="00F647E5">
      <w:pPr>
        <w:ind w:firstLine="361"/>
        <w:rPr>
          <w:rFonts w:ascii="宋体" w:eastAsia="宋体" w:hAnsi="宋体"/>
          <w:szCs w:val="18"/>
        </w:rPr>
      </w:pPr>
    </w:p>
    <w:p w14:paraId="01500668" w14:textId="31FAB8D7" w:rsidR="00B24B35" w:rsidRPr="00A85214" w:rsidRDefault="00B24B35" w:rsidP="00F647E5">
      <w:pPr>
        <w:ind w:firstLine="361"/>
        <w:rPr>
          <w:rFonts w:ascii="宋体" w:eastAsia="宋体" w:hAnsi="宋体"/>
          <w:szCs w:val="18"/>
        </w:rPr>
      </w:pPr>
    </w:p>
    <w:p w14:paraId="1C1EB849" w14:textId="73E0B3E6" w:rsidR="00793A43" w:rsidRPr="00A85214" w:rsidRDefault="00793A43" w:rsidP="00DA3281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noProof/>
          <w:szCs w:val="18"/>
        </w:rPr>
        <w:lastRenderedPageBreak/>
        <w:drawing>
          <wp:inline distT="0" distB="0" distL="0" distR="0" wp14:anchorId="0E626B0E" wp14:editId="0FC6AADE">
            <wp:extent cx="5274310" cy="78549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1016" w14:textId="1B49BA09" w:rsidR="00610962" w:rsidRPr="00A85214" w:rsidRDefault="00610962" w:rsidP="00793A43">
      <w:pPr>
        <w:ind w:firstLineChars="0" w:firstLine="0"/>
        <w:rPr>
          <w:rFonts w:ascii="宋体" w:eastAsia="宋体" w:hAnsi="宋体"/>
          <w:szCs w:val="18"/>
        </w:rPr>
      </w:pPr>
    </w:p>
    <w:p w14:paraId="1D9395C6" w14:textId="7A512DF1" w:rsidR="00B24B35" w:rsidRPr="00A85214" w:rsidRDefault="00B24B35" w:rsidP="00B24B35">
      <w:pPr>
        <w:tabs>
          <w:tab w:val="left" w:pos="5985"/>
        </w:tabs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#看到上面说明</w:t>
      </w:r>
      <w:r w:rsidRPr="00A85214">
        <w:rPr>
          <w:rFonts w:ascii="宋体" w:eastAsia="宋体" w:hAnsi="宋体"/>
          <w:szCs w:val="18"/>
        </w:rPr>
        <w:t>xianchaonode1</w:t>
      </w:r>
      <w:r w:rsidRPr="00A85214">
        <w:rPr>
          <w:rFonts w:ascii="宋体" w:eastAsia="宋体" w:hAnsi="宋体" w:hint="eastAsia"/>
          <w:szCs w:val="18"/>
        </w:rPr>
        <w:t>节点已经加入到集群了</w:t>
      </w:r>
      <w:r w:rsidR="00643E6C" w:rsidRPr="00A85214">
        <w:rPr>
          <w:rFonts w:ascii="宋体" w:eastAsia="宋体" w:hAnsi="宋体" w:hint="eastAsia"/>
          <w:szCs w:val="18"/>
        </w:rPr>
        <w:t>,充当工作节点</w:t>
      </w:r>
    </w:p>
    <w:p w14:paraId="7B3CA42A" w14:textId="77777777" w:rsidR="00951DAD" w:rsidRPr="00A85214" w:rsidRDefault="00951DAD" w:rsidP="00111974">
      <w:pPr>
        <w:ind w:firstLineChars="0" w:firstLine="0"/>
        <w:rPr>
          <w:rFonts w:ascii="宋体" w:eastAsia="宋体" w:hAnsi="宋体"/>
          <w:szCs w:val="18"/>
        </w:rPr>
      </w:pPr>
    </w:p>
    <w:p w14:paraId="7F8CAAAE" w14:textId="79DFA02C" w:rsidR="00610962" w:rsidRPr="00A85214" w:rsidRDefault="00951DAD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#在</w:t>
      </w:r>
      <w:r w:rsidR="00186DB0" w:rsidRPr="00A85214">
        <w:rPr>
          <w:rFonts w:ascii="宋体" w:eastAsia="宋体" w:hAnsi="宋体" w:hint="eastAsia"/>
          <w:szCs w:val="18"/>
        </w:rPr>
        <w:t>xianchaomaster1</w:t>
      </w:r>
      <w:r w:rsidRPr="00A85214">
        <w:rPr>
          <w:rFonts w:ascii="宋体" w:eastAsia="宋体" w:hAnsi="宋体" w:hint="eastAsia"/>
          <w:szCs w:val="18"/>
        </w:rPr>
        <w:t>上查看集群节点状况</w:t>
      </w:r>
      <w:r w:rsidR="00EA7BDC" w:rsidRPr="00A85214">
        <w:rPr>
          <w:rFonts w:ascii="宋体" w:eastAsia="宋体" w:hAnsi="宋体" w:hint="eastAsia"/>
          <w:szCs w:val="18"/>
        </w:rPr>
        <w:t>：</w:t>
      </w:r>
    </w:p>
    <w:p w14:paraId="0BBCB05D" w14:textId="77777777" w:rsidR="00D80F12" w:rsidRPr="00A85214" w:rsidRDefault="00D80F12" w:rsidP="00D80F1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[root@xianchaomaster1 ~]# kubectl get nodes</w:t>
      </w:r>
    </w:p>
    <w:p w14:paraId="60C69668" w14:textId="77777777" w:rsidR="00D80F12" w:rsidRPr="00A85214" w:rsidRDefault="00D80F12" w:rsidP="00D80F1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NAME              STATUS     ROLES                  AGE     VERSION</w:t>
      </w:r>
    </w:p>
    <w:p w14:paraId="3D84FD95" w14:textId="510C1A94" w:rsidR="00D80F12" w:rsidRPr="00A85214" w:rsidRDefault="00D80F12" w:rsidP="00D80F1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xianchaomaster1   NotReady   control-plane,master   53m     v1.2</w:t>
      </w:r>
      <w:r w:rsidR="00CC6301">
        <w:rPr>
          <w:rFonts w:ascii="宋体" w:eastAsia="宋体" w:hAnsi="宋体"/>
          <w:szCs w:val="18"/>
        </w:rPr>
        <w:t>3</w:t>
      </w:r>
      <w:r w:rsidRPr="00A85214">
        <w:rPr>
          <w:rFonts w:ascii="宋体" w:eastAsia="宋体" w:hAnsi="宋体"/>
          <w:szCs w:val="18"/>
        </w:rPr>
        <w:t>.</w:t>
      </w:r>
      <w:r w:rsidR="00CC6301">
        <w:rPr>
          <w:rFonts w:ascii="宋体" w:eastAsia="宋体" w:hAnsi="宋体"/>
          <w:szCs w:val="18"/>
        </w:rPr>
        <w:t>1</w:t>
      </w:r>
    </w:p>
    <w:p w14:paraId="156CE5E3" w14:textId="3397EF32" w:rsidR="00DB4ADF" w:rsidRPr="00A85214" w:rsidRDefault="00D80F12" w:rsidP="00D80F1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xianchaonode1     NotReady   &lt;none&gt;                 59s     v1.2</w:t>
      </w:r>
      <w:r w:rsidR="00CC6301">
        <w:rPr>
          <w:rFonts w:ascii="宋体" w:eastAsia="宋体" w:hAnsi="宋体"/>
          <w:szCs w:val="18"/>
        </w:rPr>
        <w:t>3</w:t>
      </w:r>
      <w:r w:rsidRPr="00A85214">
        <w:rPr>
          <w:rFonts w:ascii="宋体" w:eastAsia="宋体" w:hAnsi="宋体"/>
          <w:szCs w:val="18"/>
        </w:rPr>
        <w:t>.</w:t>
      </w:r>
      <w:r w:rsidR="00CC6301">
        <w:rPr>
          <w:rFonts w:ascii="宋体" w:eastAsia="宋体" w:hAnsi="宋体"/>
          <w:szCs w:val="18"/>
        </w:rPr>
        <w:t>1</w:t>
      </w:r>
    </w:p>
    <w:p w14:paraId="3C02CEDC" w14:textId="02C9AD2F" w:rsidR="00111974" w:rsidRPr="00A85214" w:rsidRDefault="00111974" w:rsidP="00D80F12">
      <w:pPr>
        <w:ind w:firstLine="361"/>
        <w:rPr>
          <w:rFonts w:ascii="宋体" w:eastAsia="宋体" w:hAnsi="宋体"/>
          <w:szCs w:val="18"/>
        </w:rPr>
      </w:pPr>
    </w:p>
    <w:p w14:paraId="7BAAFA17" w14:textId="41B22F40" w:rsidR="00F647E5" w:rsidRPr="00A85214" w:rsidRDefault="00F647E5" w:rsidP="00362325">
      <w:pPr>
        <w:pStyle w:val="3"/>
        <w:rPr>
          <w:sz w:val="18"/>
          <w:szCs w:val="18"/>
        </w:rPr>
      </w:pPr>
      <w:r w:rsidRPr="00A85214">
        <w:rPr>
          <w:sz w:val="18"/>
          <w:szCs w:val="18"/>
        </w:rPr>
        <w:t>7</w:t>
      </w:r>
      <w:r w:rsidRPr="00A85214">
        <w:rPr>
          <w:rFonts w:hint="eastAsia"/>
          <w:sz w:val="18"/>
          <w:szCs w:val="18"/>
        </w:rPr>
        <w:t>、扩容k</w:t>
      </w:r>
      <w:r w:rsidRPr="00A85214">
        <w:rPr>
          <w:sz w:val="18"/>
          <w:szCs w:val="18"/>
        </w:rPr>
        <w:t>8s</w:t>
      </w:r>
      <w:r w:rsidRPr="00A85214">
        <w:rPr>
          <w:rFonts w:hint="eastAsia"/>
          <w:sz w:val="18"/>
          <w:szCs w:val="18"/>
        </w:rPr>
        <w:t>集群-添加第二个工作节点</w:t>
      </w:r>
    </w:p>
    <w:p w14:paraId="69493D23" w14:textId="77777777" w:rsidR="00F647E5" w:rsidRPr="00A85214" w:rsidRDefault="00F647E5" w:rsidP="00F647E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在xianchaomaster1上查看加入节点的命令：</w:t>
      </w:r>
    </w:p>
    <w:p w14:paraId="39BB606D" w14:textId="382C4D21" w:rsidR="00F647E5" w:rsidRPr="00A85214" w:rsidRDefault="00F647E5" w:rsidP="00F647E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[root@xianchaomaster1 ~]# kubeadm token create --print-join-command</w:t>
      </w:r>
    </w:p>
    <w:p w14:paraId="1697BF49" w14:textId="47C7ADBA" w:rsidR="00CF2665" w:rsidRPr="00A85214" w:rsidRDefault="00CF2665" w:rsidP="00CF2665">
      <w:pPr>
        <w:ind w:firstLineChars="111" w:firstLine="20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 xml:space="preserve"> </w:t>
      </w:r>
      <w:r w:rsidRPr="00A85214">
        <w:rPr>
          <w:rFonts w:ascii="宋体" w:eastAsia="宋体" w:hAnsi="宋体"/>
          <w:szCs w:val="18"/>
        </w:rPr>
        <w:t xml:space="preserve"> </w:t>
      </w:r>
      <w:r w:rsidRPr="00A85214">
        <w:rPr>
          <w:rFonts w:ascii="宋体" w:eastAsia="宋体" w:hAnsi="宋体" w:hint="eastAsia"/>
          <w:szCs w:val="18"/>
        </w:rPr>
        <w:t>显示如下：</w:t>
      </w:r>
    </w:p>
    <w:p w14:paraId="11854653" w14:textId="0DF1345F" w:rsidR="00F647E5" w:rsidRDefault="00D30B4A" w:rsidP="00F647E5">
      <w:pPr>
        <w:ind w:firstLine="361"/>
        <w:rPr>
          <w:rFonts w:ascii="宋体" w:eastAsia="宋体" w:hAnsi="宋体"/>
          <w:szCs w:val="18"/>
        </w:rPr>
      </w:pPr>
      <w:r w:rsidRPr="00D30B4A">
        <w:rPr>
          <w:rFonts w:ascii="宋体" w:eastAsia="宋体" w:hAnsi="宋体"/>
          <w:szCs w:val="18"/>
        </w:rPr>
        <w:t>kubeadm join 192.168.40.180:6443 --token i3u8gu.n1d6fy40jdxgqjpu     --discovery-token-ca-cert-hash sha256:72a0896e27521244850b8f1c3b600087292c2d10f2565adb56381f1f4ba7057a</w:t>
      </w:r>
    </w:p>
    <w:p w14:paraId="7972E884" w14:textId="77777777" w:rsidR="00920817" w:rsidRPr="00A85214" w:rsidRDefault="00920817" w:rsidP="00F647E5">
      <w:pPr>
        <w:ind w:firstLine="361"/>
        <w:rPr>
          <w:rFonts w:ascii="宋体" w:eastAsia="宋体" w:hAnsi="宋体"/>
          <w:szCs w:val="18"/>
        </w:rPr>
      </w:pPr>
    </w:p>
    <w:p w14:paraId="40E786EA" w14:textId="76672453" w:rsidR="00F647E5" w:rsidRPr="00A85214" w:rsidRDefault="00F647E5" w:rsidP="00F647E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把xianchaonode</w:t>
      </w:r>
      <w:r w:rsidR="000C0B13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 w:hint="eastAsia"/>
          <w:szCs w:val="18"/>
        </w:rPr>
        <w:t>加入k8s集群：</w:t>
      </w:r>
    </w:p>
    <w:p w14:paraId="7D519941" w14:textId="77777777" w:rsidR="00920817" w:rsidRDefault="00F647E5" w:rsidP="00920817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[root@xianchaonode</w:t>
      </w:r>
      <w:r w:rsidR="00CD6CD2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/>
          <w:szCs w:val="18"/>
        </w:rPr>
        <w:t xml:space="preserve">~]# </w:t>
      </w:r>
      <w:r w:rsidR="00920817" w:rsidRPr="001E6BAB">
        <w:rPr>
          <w:rFonts w:ascii="宋体" w:eastAsia="宋体" w:hAnsi="宋体"/>
          <w:szCs w:val="18"/>
        </w:rPr>
        <w:t>kubeadm join 192.168.40.180:6443 --token i3u8gu.n1d6fy40jdxgqjpu     --discovery-token-ca-cert-hash sha256:72a0896e27521244850b8f1c3b600087292c2d10f2565adb56381f1f4ba7057a</w:t>
      </w:r>
    </w:p>
    <w:p w14:paraId="0D2F91A8" w14:textId="3E715CA2" w:rsidR="00F647E5" w:rsidRPr="00920817" w:rsidRDefault="00F647E5" w:rsidP="00F647E5">
      <w:pPr>
        <w:ind w:firstLine="361"/>
        <w:rPr>
          <w:rFonts w:ascii="宋体" w:eastAsia="宋体" w:hAnsi="宋体"/>
          <w:szCs w:val="18"/>
        </w:rPr>
      </w:pPr>
    </w:p>
    <w:p w14:paraId="74F39AEB" w14:textId="77777777" w:rsidR="00F647E5" w:rsidRPr="00A85214" w:rsidRDefault="00F647E5" w:rsidP="00F647E5">
      <w:pPr>
        <w:ind w:firstLine="361"/>
        <w:rPr>
          <w:rFonts w:ascii="宋体" w:eastAsia="宋体" w:hAnsi="宋体"/>
          <w:szCs w:val="18"/>
        </w:rPr>
      </w:pPr>
    </w:p>
    <w:p w14:paraId="408B0EC0" w14:textId="77777777" w:rsidR="00F647E5" w:rsidRPr="00A85214" w:rsidRDefault="00F647E5" w:rsidP="00F647E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noProof/>
          <w:szCs w:val="18"/>
        </w:rPr>
        <w:drawing>
          <wp:inline distT="0" distB="0" distL="0" distR="0" wp14:anchorId="1F9E95B9" wp14:editId="21E2A237">
            <wp:extent cx="5274310" cy="78549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AC73" w14:textId="77777777" w:rsidR="00F647E5" w:rsidRPr="00A85214" w:rsidRDefault="00F647E5" w:rsidP="00F647E5">
      <w:pPr>
        <w:ind w:firstLineChars="0" w:firstLine="0"/>
        <w:rPr>
          <w:rFonts w:ascii="宋体" w:eastAsia="宋体" w:hAnsi="宋体"/>
          <w:szCs w:val="18"/>
        </w:rPr>
      </w:pPr>
    </w:p>
    <w:p w14:paraId="6E01834D" w14:textId="319BB369" w:rsidR="00F647E5" w:rsidRPr="00A85214" w:rsidRDefault="00F647E5" w:rsidP="00F647E5">
      <w:pPr>
        <w:tabs>
          <w:tab w:val="left" w:pos="5985"/>
        </w:tabs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#看到上面说明</w:t>
      </w:r>
      <w:r w:rsidRPr="00A85214">
        <w:rPr>
          <w:rFonts w:ascii="宋体" w:eastAsia="宋体" w:hAnsi="宋体"/>
          <w:szCs w:val="18"/>
        </w:rPr>
        <w:t>xianchaonode</w:t>
      </w:r>
      <w:r w:rsidR="000C0B13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 w:hint="eastAsia"/>
          <w:szCs w:val="18"/>
        </w:rPr>
        <w:t>节点已经加入到集群了,充当工作节点</w:t>
      </w:r>
    </w:p>
    <w:p w14:paraId="4B1724C5" w14:textId="77777777" w:rsidR="00F647E5" w:rsidRPr="00A85214" w:rsidRDefault="00F647E5" w:rsidP="00F647E5">
      <w:pPr>
        <w:ind w:firstLineChars="0" w:firstLine="0"/>
        <w:rPr>
          <w:rFonts w:ascii="宋体" w:eastAsia="宋体" w:hAnsi="宋体"/>
          <w:szCs w:val="18"/>
        </w:rPr>
      </w:pPr>
    </w:p>
    <w:p w14:paraId="51EA86E3" w14:textId="77777777" w:rsidR="00F647E5" w:rsidRPr="00A85214" w:rsidRDefault="00F647E5" w:rsidP="00F647E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#在xianchaomaster1上查看集群节点状况：</w:t>
      </w:r>
    </w:p>
    <w:p w14:paraId="2D458CD4" w14:textId="77777777" w:rsidR="00F647E5" w:rsidRPr="00A85214" w:rsidRDefault="00F647E5" w:rsidP="00F647E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[root@xianchaomaster1 ~]# kubectl get nodes</w:t>
      </w:r>
    </w:p>
    <w:p w14:paraId="60387D1A" w14:textId="77777777" w:rsidR="00F647E5" w:rsidRPr="00A85214" w:rsidRDefault="00F647E5" w:rsidP="00F647E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NAME              STATUS     ROLES                  AGE     VERSION</w:t>
      </w:r>
    </w:p>
    <w:p w14:paraId="72243159" w14:textId="4F5118F1" w:rsidR="00F647E5" w:rsidRPr="00A85214" w:rsidRDefault="00F647E5" w:rsidP="00F647E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xianchaomaster1   NotReady   control-plane,master   53m     v1.2</w:t>
      </w:r>
      <w:r w:rsidR="00CC6301">
        <w:rPr>
          <w:rFonts w:ascii="宋体" w:eastAsia="宋体" w:hAnsi="宋体"/>
          <w:szCs w:val="18"/>
        </w:rPr>
        <w:t>3</w:t>
      </w:r>
      <w:r w:rsidRPr="00A85214">
        <w:rPr>
          <w:rFonts w:ascii="宋体" w:eastAsia="宋体" w:hAnsi="宋体"/>
          <w:szCs w:val="18"/>
        </w:rPr>
        <w:t>.</w:t>
      </w:r>
      <w:r w:rsidR="00CC6301">
        <w:rPr>
          <w:rFonts w:ascii="宋体" w:eastAsia="宋体" w:hAnsi="宋体"/>
          <w:szCs w:val="18"/>
        </w:rPr>
        <w:t>1</w:t>
      </w:r>
    </w:p>
    <w:p w14:paraId="71861A8A" w14:textId="6BCA9545" w:rsidR="00F647E5" w:rsidRPr="00A85214" w:rsidRDefault="00F647E5" w:rsidP="00F647E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xianchaonode1     NotReady   &lt;none&gt;                 59s     v1.2</w:t>
      </w:r>
      <w:r w:rsidR="00CC6301">
        <w:rPr>
          <w:rFonts w:ascii="宋体" w:eastAsia="宋体" w:hAnsi="宋体"/>
          <w:szCs w:val="18"/>
        </w:rPr>
        <w:t>3</w:t>
      </w:r>
      <w:r w:rsidRPr="00A85214">
        <w:rPr>
          <w:rFonts w:ascii="宋体" w:eastAsia="宋体" w:hAnsi="宋体"/>
          <w:szCs w:val="18"/>
        </w:rPr>
        <w:t>.</w:t>
      </w:r>
      <w:r w:rsidR="00CC6301">
        <w:rPr>
          <w:rFonts w:ascii="宋体" w:eastAsia="宋体" w:hAnsi="宋体"/>
          <w:szCs w:val="18"/>
        </w:rPr>
        <w:t>1</w:t>
      </w:r>
    </w:p>
    <w:p w14:paraId="05C40A80" w14:textId="508A9764" w:rsidR="000C0B13" w:rsidRPr="00A85214" w:rsidRDefault="000C0B13" w:rsidP="000C0B13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xianchaonode</w:t>
      </w:r>
      <w:r w:rsidR="00015505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/>
          <w:szCs w:val="18"/>
        </w:rPr>
        <w:t xml:space="preserve">     NotReady   &lt;none&gt;                 59s     v1.2</w:t>
      </w:r>
      <w:r w:rsidR="00CC6301">
        <w:rPr>
          <w:rFonts w:ascii="宋体" w:eastAsia="宋体" w:hAnsi="宋体"/>
          <w:szCs w:val="18"/>
        </w:rPr>
        <w:t>3</w:t>
      </w:r>
      <w:r w:rsidRPr="00A85214">
        <w:rPr>
          <w:rFonts w:ascii="宋体" w:eastAsia="宋体" w:hAnsi="宋体"/>
          <w:szCs w:val="18"/>
        </w:rPr>
        <w:t>.</w:t>
      </w:r>
      <w:r w:rsidR="00CC6301">
        <w:rPr>
          <w:rFonts w:ascii="宋体" w:eastAsia="宋体" w:hAnsi="宋体"/>
          <w:szCs w:val="18"/>
        </w:rPr>
        <w:t>1</w:t>
      </w:r>
    </w:p>
    <w:p w14:paraId="40B52009" w14:textId="77777777" w:rsidR="00F647E5" w:rsidRPr="00A85214" w:rsidRDefault="00F647E5" w:rsidP="006D1508">
      <w:pPr>
        <w:ind w:firstLineChars="0" w:firstLine="0"/>
        <w:rPr>
          <w:rFonts w:ascii="宋体" w:eastAsia="宋体" w:hAnsi="宋体"/>
          <w:szCs w:val="18"/>
        </w:rPr>
      </w:pPr>
    </w:p>
    <w:p w14:paraId="7F9AD581" w14:textId="7818CF86" w:rsidR="00F647E5" w:rsidRPr="00A85214" w:rsidRDefault="00F647E5" w:rsidP="00F647E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#可以看到xianchaonode1</w:t>
      </w:r>
      <w:r w:rsidR="003519B6" w:rsidRPr="00A85214">
        <w:rPr>
          <w:rFonts w:ascii="宋体" w:eastAsia="宋体" w:hAnsi="宋体" w:hint="eastAsia"/>
          <w:szCs w:val="18"/>
        </w:rPr>
        <w:t>、xianchaonode</w:t>
      </w:r>
      <w:r w:rsidR="003519B6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 w:hint="eastAsia"/>
          <w:szCs w:val="18"/>
        </w:rPr>
        <w:t>的ROLES角色为空，&lt;</w:t>
      </w:r>
      <w:r w:rsidRPr="00A85214">
        <w:rPr>
          <w:rFonts w:ascii="宋体" w:eastAsia="宋体" w:hAnsi="宋体"/>
          <w:szCs w:val="18"/>
        </w:rPr>
        <w:t>non</w:t>
      </w:r>
      <w:r w:rsidR="003519B6" w:rsidRPr="00A85214">
        <w:rPr>
          <w:rFonts w:ascii="宋体" w:eastAsia="宋体" w:hAnsi="宋体" w:hint="eastAsia"/>
          <w:szCs w:val="18"/>
        </w:rPr>
        <w:t>e</w:t>
      </w:r>
      <w:r w:rsidRPr="00A85214">
        <w:rPr>
          <w:rFonts w:ascii="宋体" w:eastAsia="宋体" w:hAnsi="宋体"/>
          <w:szCs w:val="18"/>
        </w:rPr>
        <w:t>&gt;</w:t>
      </w:r>
      <w:r w:rsidRPr="00A85214">
        <w:rPr>
          <w:rFonts w:ascii="宋体" w:eastAsia="宋体" w:hAnsi="宋体" w:hint="eastAsia"/>
          <w:szCs w:val="18"/>
        </w:rPr>
        <w:t>就表示这个节点是工作节点。</w:t>
      </w:r>
    </w:p>
    <w:p w14:paraId="71FDA6B4" w14:textId="6D8917C6" w:rsidR="00F647E5" w:rsidRPr="00A85214" w:rsidRDefault="00F647E5" w:rsidP="00F647E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#可以把</w:t>
      </w:r>
      <w:r w:rsidRPr="00A85214">
        <w:rPr>
          <w:rFonts w:ascii="宋体" w:eastAsia="宋体" w:hAnsi="宋体"/>
          <w:szCs w:val="18"/>
        </w:rPr>
        <w:t>xianchaonode1</w:t>
      </w:r>
      <w:r w:rsidR="0022777B" w:rsidRPr="00A85214">
        <w:rPr>
          <w:rFonts w:ascii="宋体" w:eastAsia="宋体" w:hAnsi="宋体" w:hint="eastAsia"/>
          <w:szCs w:val="18"/>
        </w:rPr>
        <w:t>和xianchaonode</w:t>
      </w:r>
      <w:r w:rsidR="0022777B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 w:hint="eastAsia"/>
          <w:szCs w:val="18"/>
        </w:rPr>
        <w:t>的ROLES变成work，按照如下方法：</w:t>
      </w:r>
    </w:p>
    <w:p w14:paraId="2AF13683" w14:textId="3B876A9E" w:rsidR="00F647E5" w:rsidRPr="00A85214" w:rsidRDefault="00F647E5" w:rsidP="00F647E5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lastRenderedPageBreak/>
        <w:t>[root@xianchaomaster1 ~]# kubectl label node xianchaonode1 node-role.kubernetes.io/worker=worker</w:t>
      </w:r>
    </w:p>
    <w:p w14:paraId="5512068A" w14:textId="2F91BF7D" w:rsidR="00295A9D" w:rsidRPr="00A85214" w:rsidRDefault="00295A9D" w:rsidP="00F647E5">
      <w:pPr>
        <w:ind w:firstLine="361"/>
        <w:rPr>
          <w:rFonts w:ascii="宋体" w:eastAsia="宋体" w:hAnsi="宋体"/>
          <w:szCs w:val="18"/>
        </w:rPr>
      </w:pPr>
    </w:p>
    <w:p w14:paraId="02C50175" w14:textId="35F63B8C" w:rsidR="00F647E5" w:rsidRPr="00A85214" w:rsidRDefault="00295A9D" w:rsidP="005D7F69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[root@xianchaomaster1 ~]# kubectl label node xianchaonode</w:t>
      </w:r>
      <w:r w:rsidR="00EB0659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/>
          <w:szCs w:val="18"/>
        </w:rPr>
        <w:t xml:space="preserve"> node-role.kubernetes.io/worker=worker</w:t>
      </w:r>
    </w:p>
    <w:p w14:paraId="42572BF2" w14:textId="77777777" w:rsidR="005D7F69" w:rsidRPr="00A85214" w:rsidRDefault="005D7F69" w:rsidP="005D7F69">
      <w:pPr>
        <w:ind w:firstLine="361"/>
        <w:rPr>
          <w:rFonts w:ascii="宋体" w:eastAsia="宋体" w:hAnsi="宋体"/>
          <w:szCs w:val="18"/>
        </w:rPr>
      </w:pPr>
    </w:p>
    <w:p w14:paraId="5AD58C04" w14:textId="77777777" w:rsidR="00F647E5" w:rsidRPr="00A85214" w:rsidRDefault="00F647E5" w:rsidP="00F647E5">
      <w:pPr>
        <w:ind w:firstLineChars="0" w:firstLine="0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color w:val="FF0000"/>
          <w:szCs w:val="18"/>
        </w:rPr>
        <w:t>注意：</w:t>
      </w:r>
      <w:r w:rsidRPr="00A85214">
        <w:rPr>
          <w:rFonts w:ascii="宋体" w:eastAsia="宋体" w:hAnsi="宋体" w:hint="eastAsia"/>
          <w:szCs w:val="18"/>
        </w:rPr>
        <w:t>上面状态都是</w:t>
      </w:r>
      <w:r w:rsidRPr="00A85214">
        <w:rPr>
          <w:rFonts w:ascii="宋体" w:eastAsia="宋体" w:hAnsi="宋体"/>
          <w:szCs w:val="18"/>
        </w:rPr>
        <w:t>NotReady</w:t>
      </w:r>
      <w:r w:rsidRPr="00A85214">
        <w:rPr>
          <w:rFonts w:ascii="宋体" w:eastAsia="宋体" w:hAnsi="宋体" w:hint="eastAsia"/>
          <w:szCs w:val="18"/>
        </w:rPr>
        <w:t>状态，说明没有安装网络插件</w:t>
      </w:r>
    </w:p>
    <w:bookmarkEnd w:id="22"/>
    <w:p w14:paraId="381F15B4" w14:textId="7323559A" w:rsidR="00507497" w:rsidRPr="00A85214" w:rsidRDefault="00507497" w:rsidP="00C711D2">
      <w:pPr>
        <w:ind w:firstLineChars="0" w:firstLine="0"/>
        <w:rPr>
          <w:rFonts w:ascii="宋体" w:eastAsia="宋体" w:hAnsi="宋体"/>
          <w:szCs w:val="18"/>
        </w:rPr>
      </w:pPr>
    </w:p>
    <w:p w14:paraId="2D97F274" w14:textId="77777777" w:rsidR="00C711D2" w:rsidRPr="00A85214" w:rsidRDefault="00C711D2" w:rsidP="00C711D2">
      <w:pPr>
        <w:ind w:firstLineChars="0" w:firstLine="0"/>
        <w:rPr>
          <w:rFonts w:ascii="宋体" w:eastAsia="宋体" w:hAnsi="宋体"/>
          <w:szCs w:val="18"/>
        </w:rPr>
      </w:pPr>
    </w:p>
    <w:p w14:paraId="1B90732F" w14:textId="649BAE98" w:rsidR="00507497" w:rsidRPr="00A85214" w:rsidRDefault="0032403C" w:rsidP="00362325">
      <w:pPr>
        <w:pStyle w:val="3"/>
        <w:rPr>
          <w:sz w:val="18"/>
          <w:szCs w:val="18"/>
        </w:rPr>
      </w:pPr>
      <w:bookmarkStart w:id="24" w:name="_Hlk66219627"/>
      <w:r w:rsidRPr="00A85214">
        <w:rPr>
          <w:sz w:val="18"/>
          <w:szCs w:val="18"/>
        </w:rPr>
        <w:t>8</w:t>
      </w:r>
      <w:r w:rsidRPr="00A85214">
        <w:rPr>
          <w:rFonts w:hint="eastAsia"/>
          <w:sz w:val="18"/>
          <w:szCs w:val="18"/>
        </w:rPr>
        <w:t>、</w:t>
      </w:r>
      <w:r w:rsidR="00507497" w:rsidRPr="00A85214">
        <w:rPr>
          <w:rFonts w:hint="eastAsia"/>
          <w:sz w:val="18"/>
          <w:szCs w:val="18"/>
        </w:rPr>
        <w:t>安装kubernetes网络组件-Calico</w:t>
      </w:r>
    </w:p>
    <w:p w14:paraId="4C4989C6" w14:textId="096D3200" w:rsidR="00B93A4E" w:rsidRPr="00A85214" w:rsidRDefault="00B93A4E" w:rsidP="00B11F92">
      <w:pPr>
        <w:ind w:firstLine="361"/>
        <w:rPr>
          <w:rFonts w:ascii="宋体" w:eastAsia="宋体" w:hAnsi="宋体"/>
          <w:szCs w:val="18"/>
        </w:rPr>
      </w:pPr>
      <w:bookmarkStart w:id="25" w:name="_Hlk66220471"/>
      <w:bookmarkEnd w:id="24"/>
      <w:r w:rsidRPr="00A85214">
        <w:rPr>
          <w:rFonts w:ascii="宋体" w:eastAsia="宋体" w:hAnsi="宋体" w:hint="eastAsia"/>
          <w:szCs w:val="18"/>
        </w:rPr>
        <w:t>上传</w:t>
      </w:r>
      <w:r w:rsidRPr="00A85214">
        <w:rPr>
          <w:rFonts w:ascii="宋体" w:eastAsia="宋体" w:hAnsi="宋体"/>
          <w:szCs w:val="18"/>
        </w:rPr>
        <w:t>calico.yaml</w:t>
      </w:r>
      <w:r w:rsidRPr="00A85214">
        <w:rPr>
          <w:rFonts w:ascii="宋体" w:eastAsia="宋体" w:hAnsi="宋体" w:hint="eastAsia"/>
          <w:szCs w:val="18"/>
        </w:rPr>
        <w:t>到</w:t>
      </w:r>
      <w:r w:rsidR="00186DB0" w:rsidRPr="00A85214">
        <w:rPr>
          <w:rFonts w:ascii="宋体" w:eastAsia="宋体" w:hAnsi="宋体" w:hint="eastAsia"/>
          <w:szCs w:val="18"/>
        </w:rPr>
        <w:t>xianchaomaster1</w:t>
      </w:r>
      <w:r w:rsidR="00D17D4A" w:rsidRPr="00A85214">
        <w:rPr>
          <w:rFonts w:ascii="宋体" w:eastAsia="宋体" w:hAnsi="宋体" w:hint="eastAsia"/>
          <w:szCs w:val="18"/>
        </w:rPr>
        <w:t>上</w:t>
      </w:r>
      <w:r w:rsidR="00DC58DC" w:rsidRPr="00A85214">
        <w:rPr>
          <w:rFonts w:ascii="宋体" w:eastAsia="宋体" w:hAnsi="宋体" w:hint="eastAsia"/>
          <w:szCs w:val="18"/>
        </w:rPr>
        <w:t>，</w:t>
      </w:r>
      <w:r w:rsidRPr="00A85214">
        <w:rPr>
          <w:rFonts w:ascii="宋体" w:eastAsia="宋体" w:hAnsi="宋体" w:hint="eastAsia"/>
          <w:szCs w:val="18"/>
        </w:rPr>
        <w:t>使用yaml文件安装calico 网络插件 。</w:t>
      </w:r>
    </w:p>
    <w:p w14:paraId="3C374EAA" w14:textId="5777AF70" w:rsidR="00B93A4E" w:rsidRPr="00A85214" w:rsidRDefault="00B93A4E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186DB0" w:rsidRPr="00A85214">
        <w:rPr>
          <w:rFonts w:ascii="宋体" w:eastAsia="宋体" w:hAnsi="宋体"/>
          <w:szCs w:val="18"/>
        </w:rPr>
        <w:t>xianchaomaster1</w:t>
      </w:r>
      <w:r w:rsidRPr="00A85214">
        <w:rPr>
          <w:rFonts w:ascii="宋体" w:eastAsia="宋体" w:hAnsi="宋体"/>
          <w:szCs w:val="18"/>
        </w:rPr>
        <w:t xml:space="preserve"> ~]# kubectl apply -f </w:t>
      </w:r>
      <w:r w:rsidR="00946565" w:rsidRPr="00A85214">
        <w:rPr>
          <w:rFonts w:ascii="宋体" w:eastAsia="宋体" w:hAnsi="宋体"/>
          <w:szCs w:val="18"/>
        </w:rPr>
        <w:t xml:space="preserve"> </w:t>
      </w:r>
      <w:r w:rsidRPr="00A85214">
        <w:rPr>
          <w:rFonts w:ascii="宋体" w:eastAsia="宋体" w:hAnsi="宋体"/>
          <w:szCs w:val="18"/>
        </w:rPr>
        <w:t>calico.yaml</w:t>
      </w:r>
    </w:p>
    <w:p w14:paraId="07314A7B" w14:textId="77777777" w:rsidR="00063358" w:rsidRPr="00A85214" w:rsidRDefault="00063358" w:rsidP="00B11F92">
      <w:pPr>
        <w:ind w:firstLine="361"/>
        <w:rPr>
          <w:rFonts w:ascii="宋体" w:eastAsia="宋体" w:hAnsi="宋体"/>
          <w:szCs w:val="18"/>
        </w:rPr>
      </w:pPr>
    </w:p>
    <w:p w14:paraId="30D1B284" w14:textId="260ACB98" w:rsidR="00B93A4E" w:rsidRPr="00A85214" w:rsidRDefault="00B93A4E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注：在线下载配置文件地址是：</w:t>
      </w:r>
      <w:r w:rsidRPr="00A85214">
        <w:rPr>
          <w:rFonts w:ascii="宋体" w:eastAsia="宋体" w:hAnsi="宋体"/>
          <w:szCs w:val="18"/>
        </w:rPr>
        <w:t xml:space="preserve"> https://docs.projectcalico.org/manifests/calico.yaml</w:t>
      </w:r>
    </w:p>
    <w:bookmarkEnd w:id="25"/>
    <w:p w14:paraId="5C359CC5" w14:textId="0903165F" w:rsidR="00507497" w:rsidRPr="00A85214" w:rsidRDefault="00507497" w:rsidP="00063358">
      <w:pPr>
        <w:ind w:firstLineChars="0" w:firstLine="0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。</w:t>
      </w:r>
    </w:p>
    <w:p w14:paraId="24064DA0" w14:textId="18F397E5" w:rsidR="00507497" w:rsidRPr="00A85214" w:rsidRDefault="00063358" w:rsidP="00B11F92">
      <w:pPr>
        <w:ind w:firstLine="361"/>
        <w:rPr>
          <w:rFonts w:ascii="宋体" w:eastAsia="宋体" w:hAnsi="宋体"/>
          <w:noProof/>
          <w:szCs w:val="18"/>
        </w:rPr>
      </w:pPr>
      <w:r w:rsidRPr="00A85214">
        <w:rPr>
          <w:rFonts w:ascii="宋体" w:eastAsia="宋体" w:hAnsi="宋体"/>
          <w:szCs w:val="18"/>
        </w:rPr>
        <w:t xml:space="preserve">[root@xianchaomaster1 ~]# kubectl get pod -n kube-system </w:t>
      </w:r>
    </w:p>
    <w:p w14:paraId="5416F732" w14:textId="5206775D" w:rsidR="003E409D" w:rsidRPr="00A85214" w:rsidRDefault="003E409D" w:rsidP="00B11F92">
      <w:pPr>
        <w:ind w:firstLine="361"/>
        <w:rPr>
          <w:rFonts w:ascii="宋体" w:eastAsia="宋体" w:hAnsi="宋体"/>
          <w:noProof/>
          <w:szCs w:val="18"/>
        </w:rPr>
      </w:pPr>
    </w:p>
    <w:p w14:paraId="6F26E02A" w14:textId="77777777" w:rsidR="003E409D" w:rsidRPr="00A85214" w:rsidRDefault="003E409D" w:rsidP="00B11F92">
      <w:pPr>
        <w:ind w:firstLine="361"/>
        <w:rPr>
          <w:rFonts w:ascii="宋体" w:eastAsia="宋体" w:hAnsi="宋体"/>
          <w:szCs w:val="18"/>
        </w:rPr>
      </w:pPr>
    </w:p>
    <w:p w14:paraId="20DCB48A" w14:textId="77777777" w:rsidR="00507497" w:rsidRPr="00A85214" w:rsidRDefault="00507497" w:rsidP="00B11F9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再次查看集群状态。</w:t>
      </w:r>
    </w:p>
    <w:p w14:paraId="14DBE7F2" w14:textId="77777777" w:rsidR="00A537F3" w:rsidRPr="00A85214" w:rsidRDefault="00A537F3" w:rsidP="00A537F3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[root@xianchaomaster1 ~]# kubectl get nodes</w:t>
      </w:r>
    </w:p>
    <w:p w14:paraId="535DE323" w14:textId="77777777" w:rsidR="00A537F3" w:rsidRPr="00A85214" w:rsidRDefault="00A537F3" w:rsidP="00A537F3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NAME              STATUS   ROLES                  AGE     VERSION</w:t>
      </w:r>
    </w:p>
    <w:p w14:paraId="53DFA6B5" w14:textId="04A41309" w:rsidR="00A537F3" w:rsidRPr="00A85214" w:rsidRDefault="00A537F3" w:rsidP="00A537F3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xianchaomaster1   Ready    control-plane,master   58m     </w:t>
      </w:r>
      <w:r w:rsidR="00EE69F1" w:rsidRPr="00A85214">
        <w:rPr>
          <w:rFonts w:ascii="宋体" w:eastAsia="宋体" w:hAnsi="宋体"/>
          <w:szCs w:val="18"/>
        </w:rPr>
        <w:t>v1.2</w:t>
      </w:r>
      <w:r w:rsidR="00EE69F1">
        <w:rPr>
          <w:rFonts w:ascii="宋体" w:eastAsia="宋体" w:hAnsi="宋体"/>
          <w:szCs w:val="18"/>
        </w:rPr>
        <w:t>3</w:t>
      </w:r>
      <w:r w:rsidR="00EE69F1" w:rsidRPr="00A85214">
        <w:rPr>
          <w:rFonts w:ascii="宋体" w:eastAsia="宋体" w:hAnsi="宋体"/>
          <w:szCs w:val="18"/>
        </w:rPr>
        <w:t>.</w:t>
      </w:r>
      <w:r w:rsidR="00EE69F1">
        <w:rPr>
          <w:rFonts w:ascii="宋体" w:eastAsia="宋体" w:hAnsi="宋体"/>
          <w:szCs w:val="18"/>
        </w:rPr>
        <w:t>1</w:t>
      </w:r>
    </w:p>
    <w:p w14:paraId="4B051252" w14:textId="5B7EF4D7" w:rsidR="00507497" w:rsidRPr="00A85214" w:rsidRDefault="00A537F3" w:rsidP="00A537F3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xianchaonode1     Ready    &lt;none&gt;                 5m46s   </w:t>
      </w:r>
      <w:r w:rsidR="00EE69F1" w:rsidRPr="00A85214">
        <w:rPr>
          <w:rFonts w:ascii="宋体" w:eastAsia="宋体" w:hAnsi="宋体"/>
          <w:szCs w:val="18"/>
        </w:rPr>
        <w:t>v1.2</w:t>
      </w:r>
      <w:r w:rsidR="00EE69F1">
        <w:rPr>
          <w:rFonts w:ascii="宋体" w:eastAsia="宋体" w:hAnsi="宋体"/>
          <w:szCs w:val="18"/>
        </w:rPr>
        <w:t>3</w:t>
      </w:r>
      <w:r w:rsidR="00EE69F1" w:rsidRPr="00A85214">
        <w:rPr>
          <w:rFonts w:ascii="宋体" w:eastAsia="宋体" w:hAnsi="宋体"/>
          <w:szCs w:val="18"/>
        </w:rPr>
        <w:t>.</w:t>
      </w:r>
      <w:r w:rsidR="00EE69F1">
        <w:rPr>
          <w:rFonts w:ascii="宋体" w:eastAsia="宋体" w:hAnsi="宋体"/>
          <w:szCs w:val="18"/>
        </w:rPr>
        <w:t>1</w:t>
      </w:r>
    </w:p>
    <w:p w14:paraId="3445F0BB" w14:textId="47CDF7C0" w:rsidR="00804BC6" w:rsidRPr="00A85214" w:rsidRDefault="00727453" w:rsidP="00A537F3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 xml:space="preserve">xianchaonode2     Ready    &lt;none&gt;                 5m46s   </w:t>
      </w:r>
      <w:r w:rsidR="00EE69F1" w:rsidRPr="00A85214">
        <w:rPr>
          <w:rFonts w:ascii="宋体" w:eastAsia="宋体" w:hAnsi="宋体"/>
          <w:szCs w:val="18"/>
        </w:rPr>
        <w:t>v1.2</w:t>
      </w:r>
      <w:r w:rsidR="00EE69F1">
        <w:rPr>
          <w:rFonts w:ascii="宋体" w:eastAsia="宋体" w:hAnsi="宋体"/>
          <w:szCs w:val="18"/>
        </w:rPr>
        <w:t>3</w:t>
      </w:r>
      <w:r w:rsidR="00EE69F1" w:rsidRPr="00A85214">
        <w:rPr>
          <w:rFonts w:ascii="宋体" w:eastAsia="宋体" w:hAnsi="宋体"/>
          <w:szCs w:val="18"/>
        </w:rPr>
        <w:t>.</w:t>
      </w:r>
      <w:r w:rsidR="00EE69F1">
        <w:rPr>
          <w:rFonts w:ascii="宋体" w:eastAsia="宋体" w:hAnsi="宋体"/>
          <w:szCs w:val="18"/>
        </w:rPr>
        <w:t>1</w:t>
      </w:r>
    </w:p>
    <w:p w14:paraId="2AFFEF84" w14:textId="4FDDA1A1" w:rsidR="007D040A" w:rsidRPr="00A85214" w:rsidRDefault="007D040A" w:rsidP="00A537F3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[root@xianchaomaster1 ~]# kubectl get pods -n kube-system</w:t>
      </w:r>
    </w:p>
    <w:p w14:paraId="4D06EE3F" w14:textId="785490B4" w:rsidR="00F4694F" w:rsidRPr="00A85214" w:rsidRDefault="005C6616" w:rsidP="00A537F3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noProof/>
          <w:szCs w:val="18"/>
        </w:rPr>
        <w:drawing>
          <wp:inline distT="0" distB="0" distL="0" distR="0" wp14:anchorId="5F405415" wp14:editId="41E68BDC">
            <wp:extent cx="4877223" cy="1981372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C517" w14:textId="59ECB99C" w:rsidR="00804BC6" w:rsidRPr="00A85214" w:rsidRDefault="00804BC6" w:rsidP="00A537F3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#STATUS状态</w:t>
      </w:r>
      <w:r w:rsidR="00F4694F" w:rsidRPr="00A85214">
        <w:rPr>
          <w:rFonts w:ascii="宋体" w:eastAsia="宋体" w:hAnsi="宋体" w:hint="eastAsia"/>
          <w:szCs w:val="18"/>
        </w:rPr>
        <w:t>是</w:t>
      </w:r>
      <w:r w:rsidRPr="00A85214">
        <w:rPr>
          <w:rFonts w:ascii="宋体" w:eastAsia="宋体" w:hAnsi="宋体" w:hint="eastAsia"/>
          <w:szCs w:val="18"/>
        </w:rPr>
        <w:t>Ready，说明k</w:t>
      </w:r>
      <w:r w:rsidRPr="00A85214">
        <w:rPr>
          <w:rFonts w:ascii="宋体" w:eastAsia="宋体" w:hAnsi="宋体"/>
          <w:szCs w:val="18"/>
        </w:rPr>
        <w:t>8s</w:t>
      </w:r>
      <w:r w:rsidRPr="00A85214">
        <w:rPr>
          <w:rFonts w:ascii="宋体" w:eastAsia="宋体" w:hAnsi="宋体" w:hint="eastAsia"/>
          <w:szCs w:val="18"/>
        </w:rPr>
        <w:t>集群正常运行了</w:t>
      </w:r>
    </w:p>
    <w:p w14:paraId="7DF219EF" w14:textId="77777777" w:rsidR="00804BC6" w:rsidRPr="00A85214" w:rsidRDefault="00804BC6" w:rsidP="00A537F3">
      <w:pPr>
        <w:ind w:firstLine="361"/>
        <w:rPr>
          <w:rFonts w:ascii="宋体" w:eastAsia="宋体" w:hAnsi="宋体"/>
          <w:szCs w:val="18"/>
        </w:rPr>
      </w:pPr>
    </w:p>
    <w:p w14:paraId="6411594D" w14:textId="2F2FA634" w:rsidR="00D07A82" w:rsidRPr="00A85214" w:rsidRDefault="000624E3" w:rsidP="00362325">
      <w:pPr>
        <w:pStyle w:val="3"/>
        <w:rPr>
          <w:sz w:val="18"/>
          <w:szCs w:val="18"/>
        </w:rPr>
      </w:pPr>
      <w:r w:rsidRPr="00A85214">
        <w:rPr>
          <w:sz w:val="18"/>
          <w:szCs w:val="18"/>
        </w:rPr>
        <w:t>9</w:t>
      </w:r>
      <w:r w:rsidRPr="00A85214">
        <w:rPr>
          <w:rFonts w:hint="eastAsia"/>
          <w:sz w:val="18"/>
          <w:szCs w:val="18"/>
        </w:rPr>
        <w:t>、</w:t>
      </w:r>
      <w:r w:rsidR="00D07A82" w:rsidRPr="00A85214">
        <w:rPr>
          <w:rFonts w:hint="eastAsia"/>
          <w:sz w:val="18"/>
          <w:szCs w:val="18"/>
        </w:rPr>
        <w:t>测试在k</w:t>
      </w:r>
      <w:r w:rsidR="00D07A82" w:rsidRPr="00A85214">
        <w:rPr>
          <w:sz w:val="18"/>
          <w:szCs w:val="18"/>
        </w:rPr>
        <w:t>8s</w:t>
      </w:r>
      <w:r w:rsidR="00D07A82" w:rsidRPr="00A85214">
        <w:rPr>
          <w:rFonts w:hint="eastAsia"/>
          <w:sz w:val="18"/>
          <w:szCs w:val="18"/>
        </w:rPr>
        <w:t>创建pod是否可以正常访问网络</w:t>
      </w:r>
    </w:p>
    <w:p w14:paraId="089BD3B7" w14:textId="7F2A3E7E" w:rsidR="00D07A82" w:rsidRPr="00A85214" w:rsidRDefault="00D07A82" w:rsidP="00D07A8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 w:hint="eastAsia"/>
          <w:szCs w:val="18"/>
        </w:rPr>
        <w:t>#把</w:t>
      </w:r>
      <w:r w:rsidRPr="00A85214">
        <w:rPr>
          <w:rFonts w:ascii="宋体" w:eastAsia="宋体" w:hAnsi="宋体"/>
          <w:szCs w:val="18"/>
        </w:rPr>
        <w:t>busybox-1-28.tar.gz</w:t>
      </w:r>
      <w:r w:rsidRPr="00A85214">
        <w:rPr>
          <w:rFonts w:ascii="宋体" w:eastAsia="宋体" w:hAnsi="宋体" w:hint="eastAsia"/>
          <w:szCs w:val="18"/>
        </w:rPr>
        <w:t>上传到</w:t>
      </w:r>
      <w:r w:rsidR="00186DB0" w:rsidRPr="00A85214">
        <w:rPr>
          <w:rFonts w:ascii="宋体" w:eastAsia="宋体" w:hAnsi="宋体" w:hint="eastAsia"/>
          <w:szCs w:val="18"/>
        </w:rPr>
        <w:t>xianchaonode1</w:t>
      </w:r>
      <w:r w:rsidR="003B0657" w:rsidRPr="00A85214">
        <w:rPr>
          <w:rFonts w:ascii="宋体" w:eastAsia="宋体" w:hAnsi="宋体" w:hint="eastAsia"/>
          <w:szCs w:val="18"/>
        </w:rPr>
        <w:t>、xianchaonode</w:t>
      </w:r>
      <w:r w:rsidR="00E715AB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 w:hint="eastAsia"/>
          <w:szCs w:val="18"/>
        </w:rPr>
        <w:t>节点，手动解压</w:t>
      </w:r>
    </w:p>
    <w:p w14:paraId="5D15C6CE" w14:textId="4E1D3A01" w:rsidR="00D07A82" w:rsidRPr="00A85214" w:rsidRDefault="00D07A82" w:rsidP="00D07A82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</w:t>
      </w:r>
      <w:r w:rsidR="00186DB0" w:rsidRPr="00A85214">
        <w:rPr>
          <w:rFonts w:ascii="宋体" w:eastAsia="宋体" w:hAnsi="宋体"/>
          <w:szCs w:val="18"/>
        </w:rPr>
        <w:t>xianchaonode1</w:t>
      </w:r>
      <w:r w:rsidRPr="00A85214">
        <w:rPr>
          <w:rFonts w:ascii="宋体" w:eastAsia="宋体" w:hAnsi="宋体"/>
          <w:szCs w:val="18"/>
        </w:rPr>
        <w:t xml:space="preserve"> ~]# docker load -i busybox-1-28.tar.gz</w:t>
      </w:r>
    </w:p>
    <w:p w14:paraId="5247132D" w14:textId="76E52535" w:rsidR="00482DB0" w:rsidRPr="00A85214" w:rsidRDefault="00482DB0" w:rsidP="006C31B8">
      <w:pPr>
        <w:ind w:firstLine="361"/>
        <w:rPr>
          <w:rFonts w:ascii="宋体" w:eastAsia="宋体" w:hAnsi="宋体"/>
          <w:szCs w:val="18"/>
        </w:rPr>
      </w:pPr>
      <w:r w:rsidRPr="00A85214">
        <w:rPr>
          <w:rFonts w:ascii="宋体" w:eastAsia="宋体" w:hAnsi="宋体"/>
          <w:szCs w:val="18"/>
        </w:rPr>
        <w:t>[root@xianchaonode</w:t>
      </w:r>
      <w:r w:rsidR="006C31B8" w:rsidRPr="00A85214">
        <w:rPr>
          <w:rFonts w:ascii="宋体" w:eastAsia="宋体" w:hAnsi="宋体"/>
          <w:szCs w:val="18"/>
        </w:rPr>
        <w:t>2</w:t>
      </w:r>
      <w:r w:rsidRPr="00A85214">
        <w:rPr>
          <w:rFonts w:ascii="宋体" w:eastAsia="宋体" w:hAnsi="宋体"/>
          <w:szCs w:val="18"/>
        </w:rPr>
        <w:t xml:space="preserve"> ~]# docker load -i busybox-1-28.tar.gz</w:t>
      </w:r>
    </w:p>
    <w:p w14:paraId="2778B6F0" w14:textId="298AD0CF" w:rsidR="00D07A82" w:rsidRPr="00A85214" w:rsidRDefault="00D07A82" w:rsidP="00D07A82">
      <w:pPr>
        <w:ind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[root@</w:t>
      </w:r>
      <w:r w:rsidR="00186DB0" w:rsidRPr="00A85214">
        <w:rPr>
          <w:rFonts w:ascii="宋体" w:eastAsia="宋体" w:hAnsi="宋体" w:hint="eastAsia"/>
          <w:bCs/>
          <w:szCs w:val="18"/>
        </w:rPr>
        <w:t>xianchaomaster1</w:t>
      </w:r>
      <w:r w:rsidRPr="00A85214">
        <w:rPr>
          <w:rFonts w:ascii="宋体" w:eastAsia="宋体" w:hAnsi="宋体"/>
          <w:bCs/>
          <w:szCs w:val="18"/>
        </w:rPr>
        <w:t xml:space="preserve"> ~]# kubectl run busybox --image busybox:1.28 --restart=Never --rm </w:t>
      </w:r>
      <w:r w:rsidRPr="00A85214">
        <w:rPr>
          <w:rFonts w:ascii="宋体" w:eastAsia="宋体" w:hAnsi="宋体"/>
          <w:bCs/>
          <w:szCs w:val="18"/>
        </w:rPr>
        <w:lastRenderedPageBreak/>
        <w:t>-it busybox -- sh</w:t>
      </w:r>
    </w:p>
    <w:p w14:paraId="5D0ED074" w14:textId="77777777" w:rsidR="00D07A82" w:rsidRPr="00A85214" w:rsidRDefault="00D07A82" w:rsidP="00D07A82">
      <w:pPr>
        <w:ind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/ # ping www.baidu.com</w:t>
      </w:r>
    </w:p>
    <w:p w14:paraId="1C5FE5FB" w14:textId="77777777" w:rsidR="00D07A82" w:rsidRPr="00A85214" w:rsidRDefault="00D07A82" w:rsidP="00D07A82">
      <w:pPr>
        <w:ind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PING www.baidu.com (39.156.66.18): 56 data bytes</w:t>
      </w:r>
    </w:p>
    <w:p w14:paraId="2606A0FB" w14:textId="77777777" w:rsidR="00D07A82" w:rsidRPr="00A85214" w:rsidRDefault="00D07A82" w:rsidP="00D07A82">
      <w:pPr>
        <w:ind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64 bytes from 39.156.66.18: seq=0 ttl=127 time=39.3 ms</w:t>
      </w:r>
    </w:p>
    <w:p w14:paraId="675A8C02" w14:textId="3D54ABF1" w:rsidR="00D07A82" w:rsidRPr="00A85214" w:rsidRDefault="00D07A82" w:rsidP="00D07A82">
      <w:pPr>
        <w:ind w:firstLine="361"/>
        <w:rPr>
          <w:rFonts w:ascii="宋体" w:eastAsia="宋体" w:hAnsi="宋体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#</w:t>
      </w:r>
      <w:r w:rsidRPr="00A85214">
        <w:rPr>
          <w:rFonts w:ascii="宋体" w:eastAsia="宋体" w:hAnsi="宋体" w:hint="eastAsia"/>
          <w:bCs/>
          <w:szCs w:val="18"/>
        </w:rPr>
        <w:t>通过上面可以看到能访问网络</w:t>
      </w:r>
      <w:r w:rsidR="00EA7212" w:rsidRPr="00A85214">
        <w:rPr>
          <w:rFonts w:ascii="宋体" w:eastAsia="宋体" w:hAnsi="宋体" w:hint="eastAsia"/>
          <w:bCs/>
          <w:szCs w:val="18"/>
        </w:rPr>
        <w:t>，说明calico网络插件已经被正常安装了</w:t>
      </w:r>
    </w:p>
    <w:p w14:paraId="745500CF" w14:textId="7C0CF13E" w:rsidR="000E6375" w:rsidRPr="00A85214" w:rsidRDefault="000E6375" w:rsidP="00D07A82">
      <w:pPr>
        <w:ind w:firstLine="361"/>
        <w:rPr>
          <w:rFonts w:ascii="宋体" w:eastAsia="宋体" w:hAnsi="宋体"/>
          <w:bCs/>
          <w:szCs w:val="18"/>
        </w:rPr>
      </w:pPr>
    </w:p>
    <w:p w14:paraId="178FD508" w14:textId="77777777" w:rsidR="000E6375" w:rsidRPr="00A85214" w:rsidRDefault="000E6375" w:rsidP="00D07A82">
      <w:pPr>
        <w:ind w:firstLine="360"/>
        <w:rPr>
          <w:rFonts w:ascii="宋体" w:eastAsia="宋体" w:hAnsi="宋体"/>
          <w:b w:val="0"/>
          <w:bCs/>
          <w:szCs w:val="18"/>
        </w:rPr>
      </w:pPr>
    </w:p>
    <w:p w14:paraId="54B94ED0" w14:textId="55724D79" w:rsidR="00D07A82" w:rsidRPr="00A85214" w:rsidRDefault="00D07A82" w:rsidP="00B11F92">
      <w:pPr>
        <w:ind w:firstLine="361"/>
        <w:rPr>
          <w:rFonts w:ascii="宋体" w:eastAsia="宋体" w:hAnsi="宋体"/>
          <w:szCs w:val="18"/>
        </w:rPr>
      </w:pPr>
    </w:p>
    <w:p w14:paraId="00F17374" w14:textId="5F3EA954" w:rsidR="000624E3" w:rsidRPr="00A85214" w:rsidRDefault="000624E3" w:rsidP="00362325">
      <w:pPr>
        <w:pStyle w:val="3"/>
        <w:rPr>
          <w:sz w:val="18"/>
          <w:szCs w:val="18"/>
        </w:rPr>
      </w:pPr>
      <w:r w:rsidRPr="00A85214">
        <w:rPr>
          <w:sz w:val="18"/>
          <w:szCs w:val="18"/>
        </w:rPr>
        <w:t>1</w:t>
      </w:r>
      <w:r w:rsidR="00DB26A9">
        <w:rPr>
          <w:sz w:val="18"/>
          <w:szCs w:val="18"/>
        </w:rPr>
        <w:t>0</w:t>
      </w:r>
      <w:r w:rsidRPr="00A85214">
        <w:rPr>
          <w:rFonts w:hint="eastAsia"/>
          <w:sz w:val="18"/>
          <w:szCs w:val="18"/>
        </w:rPr>
        <w:t>、测试</w:t>
      </w:r>
      <w:r w:rsidR="005F78B5" w:rsidRPr="00A85214">
        <w:rPr>
          <w:rFonts w:hint="eastAsia"/>
          <w:sz w:val="18"/>
          <w:szCs w:val="18"/>
        </w:rPr>
        <w:t>coredns是否正常</w:t>
      </w:r>
    </w:p>
    <w:p w14:paraId="7BD884A4" w14:textId="62775C02" w:rsidR="008970EB" w:rsidRPr="00A85214" w:rsidRDefault="008970EB" w:rsidP="00CB3FEF">
      <w:pPr>
        <w:ind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[root@</w:t>
      </w:r>
      <w:r w:rsidRPr="00A85214">
        <w:rPr>
          <w:rFonts w:ascii="宋体" w:eastAsia="宋体" w:hAnsi="宋体" w:hint="eastAsia"/>
          <w:bCs/>
          <w:szCs w:val="18"/>
        </w:rPr>
        <w:t>xianchaomaster1</w:t>
      </w:r>
      <w:r w:rsidRPr="00A85214">
        <w:rPr>
          <w:rFonts w:ascii="宋体" w:eastAsia="宋体" w:hAnsi="宋体"/>
          <w:bCs/>
          <w:szCs w:val="18"/>
        </w:rPr>
        <w:t xml:space="preserve"> ~]# kubectl run busybox --image busybox:1.28 --restart=Never --rm -it busybox -- sh</w:t>
      </w:r>
    </w:p>
    <w:p w14:paraId="7A28B833" w14:textId="77777777" w:rsidR="00DD2D9F" w:rsidRPr="00A85214" w:rsidRDefault="00DD2D9F" w:rsidP="00DD2D9F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/ # nslookup kubernetes.default.svc.cluster.local</w:t>
      </w:r>
    </w:p>
    <w:p w14:paraId="27B9BDE2" w14:textId="77777777" w:rsidR="007931CC" w:rsidRPr="007931CC" w:rsidRDefault="007931CC" w:rsidP="007931CC">
      <w:pPr>
        <w:ind w:leftChars="50" w:left="90" w:firstLine="361"/>
        <w:rPr>
          <w:rFonts w:ascii="宋体" w:eastAsia="宋体" w:hAnsi="宋体"/>
          <w:bCs/>
          <w:szCs w:val="18"/>
        </w:rPr>
      </w:pPr>
      <w:r w:rsidRPr="007931CC">
        <w:rPr>
          <w:rFonts w:ascii="宋体" w:eastAsia="宋体" w:hAnsi="宋体"/>
          <w:bCs/>
          <w:szCs w:val="18"/>
        </w:rPr>
        <w:t xml:space="preserve">Server:    </w:t>
      </w:r>
      <w:r w:rsidRPr="006D1AC6">
        <w:rPr>
          <w:rFonts w:ascii="宋体" w:eastAsia="宋体" w:hAnsi="宋体"/>
          <w:bCs/>
          <w:color w:val="FF0000"/>
          <w:szCs w:val="18"/>
        </w:rPr>
        <w:t>10.96.0.10</w:t>
      </w:r>
    </w:p>
    <w:p w14:paraId="1BB65075" w14:textId="77777777" w:rsidR="007931CC" w:rsidRPr="007931CC" w:rsidRDefault="007931CC" w:rsidP="007931CC">
      <w:pPr>
        <w:ind w:leftChars="50" w:left="90" w:firstLine="361"/>
        <w:rPr>
          <w:rFonts w:ascii="宋体" w:eastAsia="宋体" w:hAnsi="宋体"/>
          <w:bCs/>
          <w:szCs w:val="18"/>
        </w:rPr>
      </w:pPr>
      <w:r w:rsidRPr="007931CC">
        <w:rPr>
          <w:rFonts w:ascii="宋体" w:eastAsia="宋体" w:hAnsi="宋体"/>
          <w:bCs/>
          <w:szCs w:val="18"/>
        </w:rPr>
        <w:t>Address 1: 10.96.0.10 kube-dns.kube-system.svc.cluster.local</w:t>
      </w:r>
    </w:p>
    <w:p w14:paraId="3C396BAD" w14:textId="77777777" w:rsidR="007931CC" w:rsidRPr="007931CC" w:rsidRDefault="007931CC" w:rsidP="007931CC">
      <w:pPr>
        <w:ind w:leftChars="50" w:left="90" w:firstLine="361"/>
        <w:rPr>
          <w:rFonts w:ascii="宋体" w:eastAsia="宋体" w:hAnsi="宋体"/>
          <w:bCs/>
          <w:szCs w:val="18"/>
        </w:rPr>
      </w:pPr>
    </w:p>
    <w:p w14:paraId="01E49728" w14:textId="77777777" w:rsidR="007931CC" w:rsidRPr="007931CC" w:rsidRDefault="007931CC" w:rsidP="007931CC">
      <w:pPr>
        <w:ind w:leftChars="50" w:left="90" w:firstLine="361"/>
        <w:rPr>
          <w:rFonts w:ascii="宋体" w:eastAsia="宋体" w:hAnsi="宋体"/>
          <w:bCs/>
          <w:szCs w:val="18"/>
        </w:rPr>
      </w:pPr>
      <w:r w:rsidRPr="007931CC">
        <w:rPr>
          <w:rFonts w:ascii="宋体" w:eastAsia="宋体" w:hAnsi="宋体"/>
          <w:bCs/>
          <w:szCs w:val="18"/>
        </w:rPr>
        <w:t>Name:      kubernetes.default.svc.cluster.local</w:t>
      </w:r>
    </w:p>
    <w:p w14:paraId="05DF00D9" w14:textId="4C898AF2" w:rsidR="00DD2D9F" w:rsidRDefault="007931CC" w:rsidP="007931CC">
      <w:pPr>
        <w:ind w:leftChars="50" w:left="90" w:firstLine="361"/>
        <w:rPr>
          <w:rFonts w:ascii="宋体" w:eastAsia="宋体" w:hAnsi="宋体"/>
          <w:bCs/>
          <w:szCs w:val="18"/>
        </w:rPr>
      </w:pPr>
      <w:r w:rsidRPr="007931CC">
        <w:rPr>
          <w:rFonts w:ascii="宋体" w:eastAsia="宋体" w:hAnsi="宋体"/>
          <w:bCs/>
          <w:szCs w:val="18"/>
        </w:rPr>
        <w:t>Address 1: 10.96.0.1 kubernetes.default.svc.cluster.local</w:t>
      </w:r>
    </w:p>
    <w:p w14:paraId="53A437F6" w14:textId="77777777" w:rsidR="006D1AC6" w:rsidRPr="00A85214" w:rsidRDefault="006D1AC6" w:rsidP="007931CC">
      <w:pPr>
        <w:ind w:leftChars="50" w:left="90" w:firstLine="360"/>
        <w:rPr>
          <w:rFonts w:ascii="宋体" w:eastAsia="宋体" w:hAnsi="宋体"/>
          <w:b w:val="0"/>
          <w:bCs/>
          <w:szCs w:val="18"/>
        </w:rPr>
      </w:pPr>
    </w:p>
    <w:p w14:paraId="4C0F6B90" w14:textId="77777777" w:rsidR="00D66CEE" w:rsidRPr="00A85214" w:rsidRDefault="00D66CEE" w:rsidP="00F6014E">
      <w:pPr>
        <w:ind w:leftChars="50" w:left="90" w:firstLine="360"/>
        <w:rPr>
          <w:rFonts w:ascii="宋体" w:eastAsia="宋体" w:hAnsi="宋体"/>
          <w:b w:val="0"/>
          <w:bCs/>
          <w:color w:val="FF0000"/>
          <w:szCs w:val="18"/>
        </w:rPr>
      </w:pPr>
    </w:p>
    <w:p w14:paraId="4611511E" w14:textId="03264441" w:rsidR="00DD2D9F" w:rsidRPr="00A85214" w:rsidRDefault="006D1AC6" w:rsidP="00DD2D9F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>
        <w:rPr>
          <w:rFonts w:ascii="宋体" w:eastAsia="宋体" w:hAnsi="宋体"/>
          <w:bCs/>
          <w:color w:val="FF0000"/>
          <w:szCs w:val="18"/>
        </w:rPr>
        <w:t>10.96.0.10</w:t>
      </w:r>
      <w:r w:rsidR="00DD2D9F" w:rsidRPr="00A85214">
        <w:rPr>
          <w:rFonts w:ascii="宋体" w:eastAsia="宋体" w:hAnsi="宋体"/>
          <w:bCs/>
          <w:szCs w:val="18"/>
        </w:rPr>
        <w:t xml:space="preserve"> 就是我们coreDNS的clusterIP，说明coreDNS配置好了。</w:t>
      </w:r>
    </w:p>
    <w:p w14:paraId="3FF14707" w14:textId="48A62694" w:rsidR="00D66CEE" w:rsidRPr="00A85214" w:rsidRDefault="00DD2D9F" w:rsidP="00D66CEE">
      <w:pPr>
        <w:ind w:leftChars="50" w:left="90" w:firstLine="361"/>
        <w:rPr>
          <w:rFonts w:ascii="宋体" w:eastAsia="宋体" w:hAnsi="宋体"/>
          <w:bCs/>
          <w:szCs w:val="18"/>
        </w:rPr>
      </w:pPr>
      <w:r w:rsidRPr="00A85214">
        <w:rPr>
          <w:rFonts w:ascii="宋体" w:eastAsia="宋体" w:hAnsi="宋体"/>
          <w:bCs/>
          <w:szCs w:val="18"/>
        </w:rPr>
        <w:t>解析内部Service的名称，是通过coreDNS去</w:t>
      </w:r>
      <w:r w:rsidRPr="00A85214">
        <w:rPr>
          <w:rFonts w:ascii="宋体" w:eastAsia="宋体" w:hAnsi="宋体" w:hint="eastAsia"/>
          <w:bCs/>
          <w:szCs w:val="18"/>
        </w:rPr>
        <w:t>解析的。</w:t>
      </w:r>
    </w:p>
    <w:p w14:paraId="4E0DEF70" w14:textId="77777777" w:rsidR="00D66CEE" w:rsidRPr="00A85214" w:rsidRDefault="00D66CEE" w:rsidP="00D66CEE">
      <w:pPr>
        <w:ind w:leftChars="50" w:left="90" w:firstLine="360"/>
        <w:rPr>
          <w:rFonts w:ascii="宋体" w:eastAsia="宋体" w:hAnsi="宋体"/>
          <w:b w:val="0"/>
          <w:bCs/>
          <w:szCs w:val="18"/>
        </w:rPr>
      </w:pPr>
    </w:p>
    <w:p w14:paraId="370833BD" w14:textId="263EB0B6" w:rsidR="00877D76" w:rsidRPr="00A85214" w:rsidRDefault="00877D76" w:rsidP="00D66CEE">
      <w:pPr>
        <w:ind w:leftChars="50" w:left="90" w:firstLine="361"/>
        <w:rPr>
          <w:rFonts w:ascii="宋体" w:eastAsia="宋体" w:hAnsi="宋体"/>
          <w:b w:val="0"/>
          <w:bCs/>
          <w:szCs w:val="18"/>
        </w:rPr>
      </w:pPr>
      <w:r w:rsidRPr="00A85214">
        <w:rPr>
          <w:rFonts w:ascii="宋体" w:eastAsia="宋体" w:hAnsi="宋体"/>
          <w:bCs/>
          <w:color w:val="FF0000"/>
          <w:szCs w:val="18"/>
        </w:rPr>
        <w:t>#</w:t>
      </w:r>
      <w:r w:rsidRPr="00A85214">
        <w:rPr>
          <w:rFonts w:ascii="宋体" w:eastAsia="宋体" w:hAnsi="宋体" w:hint="eastAsia"/>
          <w:bCs/>
          <w:color w:val="FF0000"/>
          <w:szCs w:val="18"/>
        </w:rPr>
        <w:t>注意：</w:t>
      </w:r>
    </w:p>
    <w:p w14:paraId="21166C5D" w14:textId="4F2DFD39" w:rsidR="00742D5D" w:rsidRPr="00A85214" w:rsidRDefault="00877D76" w:rsidP="00E61843">
      <w:pPr>
        <w:ind w:leftChars="50" w:left="90" w:firstLineChars="0" w:firstLine="0"/>
        <w:rPr>
          <w:rFonts w:ascii="宋体" w:eastAsia="宋体" w:hAnsi="宋体"/>
          <w:b w:val="0"/>
          <w:bCs/>
          <w:color w:val="FF0000"/>
          <w:szCs w:val="18"/>
        </w:rPr>
      </w:pPr>
      <w:r w:rsidRPr="00A85214">
        <w:rPr>
          <w:rFonts w:ascii="宋体" w:eastAsia="宋体" w:hAnsi="宋体" w:hint="eastAsia"/>
          <w:bCs/>
          <w:color w:val="FF0000"/>
          <w:szCs w:val="18"/>
        </w:rPr>
        <w:t>b</w:t>
      </w:r>
      <w:r w:rsidRPr="00A85214">
        <w:rPr>
          <w:rFonts w:ascii="宋体" w:eastAsia="宋体" w:hAnsi="宋体"/>
          <w:bCs/>
          <w:color w:val="FF0000"/>
          <w:szCs w:val="18"/>
        </w:rPr>
        <w:t>usybox</w:t>
      </w:r>
      <w:r w:rsidRPr="00A85214">
        <w:rPr>
          <w:rFonts w:ascii="宋体" w:eastAsia="宋体" w:hAnsi="宋体" w:hint="eastAsia"/>
          <w:bCs/>
          <w:color w:val="FF0000"/>
          <w:szCs w:val="18"/>
        </w:rPr>
        <w:t>要用指定的1</w:t>
      </w:r>
      <w:r w:rsidRPr="00A85214">
        <w:rPr>
          <w:rFonts w:ascii="宋体" w:eastAsia="宋体" w:hAnsi="宋体"/>
          <w:bCs/>
          <w:color w:val="FF0000"/>
          <w:szCs w:val="18"/>
        </w:rPr>
        <w:t>.28</w:t>
      </w:r>
      <w:r w:rsidRPr="00A85214">
        <w:rPr>
          <w:rFonts w:ascii="宋体" w:eastAsia="宋体" w:hAnsi="宋体" w:hint="eastAsia"/>
          <w:bCs/>
          <w:color w:val="FF0000"/>
          <w:szCs w:val="18"/>
        </w:rPr>
        <w:t>版本，不能用最新版本，最新版本，nslookup会解析不到dns和ip</w:t>
      </w:r>
      <w:r w:rsidR="00075663" w:rsidRPr="00A85214">
        <w:rPr>
          <w:rFonts w:ascii="宋体" w:eastAsia="宋体" w:hAnsi="宋体"/>
          <w:b w:val="0"/>
          <w:bCs/>
          <w:color w:val="FF0000"/>
          <w:szCs w:val="18"/>
        </w:rPr>
        <w:t xml:space="preserve"> </w:t>
      </w:r>
    </w:p>
    <w:p w14:paraId="32584EAC" w14:textId="00CEE398" w:rsidR="00FD66B4" w:rsidRPr="00A85214" w:rsidRDefault="00FD66B4" w:rsidP="00E61843">
      <w:pPr>
        <w:ind w:leftChars="50" w:left="90" w:firstLineChars="0" w:firstLine="0"/>
        <w:rPr>
          <w:rFonts w:ascii="宋体" w:eastAsia="宋体" w:hAnsi="宋体"/>
          <w:b w:val="0"/>
          <w:bCs/>
          <w:color w:val="FF0000"/>
          <w:szCs w:val="18"/>
        </w:rPr>
      </w:pPr>
    </w:p>
    <w:p w14:paraId="1BFE0028" w14:textId="7A58D260" w:rsidR="00FD66B4" w:rsidRPr="00A85214" w:rsidRDefault="00FD66B4" w:rsidP="00E61843">
      <w:pPr>
        <w:ind w:leftChars="50" w:left="90" w:firstLineChars="0" w:firstLine="0"/>
        <w:rPr>
          <w:rFonts w:ascii="宋体" w:eastAsia="宋体" w:hAnsi="宋体"/>
          <w:b w:val="0"/>
          <w:bCs/>
          <w:color w:val="FF0000"/>
          <w:szCs w:val="18"/>
        </w:rPr>
      </w:pPr>
    </w:p>
    <w:sectPr w:rsidR="00FD66B4" w:rsidRPr="00A85214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871C0" w14:textId="77777777" w:rsidR="0026638E" w:rsidRDefault="0026638E" w:rsidP="009B0B36">
      <w:pPr>
        <w:ind w:firstLine="360"/>
      </w:pPr>
      <w:r>
        <w:separator/>
      </w:r>
    </w:p>
  </w:endnote>
  <w:endnote w:type="continuationSeparator" w:id="0">
    <w:p w14:paraId="1D1EB143" w14:textId="77777777" w:rsidR="0026638E" w:rsidRDefault="0026638E" w:rsidP="009B0B36">
      <w:pPr>
        <w:ind w:firstLine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5BD6E" w14:textId="77777777" w:rsidR="00A0786F" w:rsidRDefault="00A0786F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AEB68" w14:textId="77777777" w:rsidR="00B54F00" w:rsidRPr="00EF4D2E" w:rsidRDefault="00B54F00" w:rsidP="00B54F00">
    <w:pPr>
      <w:pStyle w:val="a5"/>
      <w:ind w:firstLine="360"/>
      <w:rPr>
        <w:rFonts w:hAnsi="微软雅黑"/>
        <w:color w:val="FF0000"/>
      </w:rPr>
    </w:pPr>
    <w:r w:rsidRPr="009E29F7">
      <w:rPr>
        <w:rFonts w:hAnsi="微软雅黑" w:hint="eastAsia"/>
        <w:bCs/>
      </w:rPr>
      <w:t>版权声明，本文档全部内容及版权归韩先超所有，只可用于自己学习</w:t>
    </w:r>
    <w:r>
      <w:rPr>
        <w:rFonts w:hAnsi="微软雅黑" w:hint="eastAsia"/>
        <w:bCs/>
      </w:rPr>
      <w:t>使用</w:t>
    </w:r>
    <w:r w:rsidRPr="009E29F7">
      <w:rPr>
        <w:rFonts w:hAnsi="微软雅黑" w:hint="eastAsia"/>
        <w:bCs/>
      </w:rPr>
      <w:t>，</w:t>
    </w:r>
    <w:r w:rsidRPr="00EF4D2E">
      <w:rPr>
        <w:rFonts w:hAnsi="微软雅黑" w:hint="eastAsia"/>
        <w:bCs/>
        <w:color w:val="FF0000"/>
      </w:rPr>
      <w:t>禁止私自传阅，违者依法追责。</w:t>
    </w:r>
  </w:p>
  <w:p w14:paraId="45042F71" w14:textId="5B95FB46" w:rsidR="00A0786F" w:rsidRPr="00B54F00" w:rsidRDefault="00A0786F" w:rsidP="00686FC3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1256F" w14:textId="77777777" w:rsidR="00A0786F" w:rsidRDefault="00A0786F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DA00A" w14:textId="77777777" w:rsidR="0026638E" w:rsidRDefault="0026638E" w:rsidP="009B0B36">
      <w:pPr>
        <w:ind w:firstLine="360"/>
      </w:pPr>
      <w:r>
        <w:separator/>
      </w:r>
    </w:p>
  </w:footnote>
  <w:footnote w:type="continuationSeparator" w:id="0">
    <w:p w14:paraId="3EE33225" w14:textId="77777777" w:rsidR="0026638E" w:rsidRDefault="0026638E" w:rsidP="009B0B36">
      <w:pPr>
        <w:ind w:firstLine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FF0CB" w14:textId="77777777" w:rsidR="00A0786F" w:rsidRDefault="00A0786F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E751C" w14:textId="77777777" w:rsidR="00B54F00" w:rsidRPr="009E29F7" w:rsidRDefault="00B54F00" w:rsidP="00B54F00">
    <w:pPr>
      <w:pStyle w:val="a3"/>
      <w:ind w:firstLine="360"/>
      <w:rPr>
        <w:rFonts w:hAnsi="微软雅黑"/>
        <w:b w:val="0"/>
        <w:bCs/>
      </w:rPr>
    </w:pPr>
    <w:r w:rsidRPr="009E29F7">
      <w:rPr>
        <w:rFonts w:hAnsi="微软雅黑" w:hint="eastAsia"/>
        <w:bCs/>
      </w:rPr>
      <w:t>韩先超老师微信：</w:t>
    </w:r>
    <w:r w:rsidRPr="00EF4D2E">
      <w:rPr>
        <w:rFonts w:hAnsi="微软雅黑" w:hint="eastAsia"/>
        <w:bCs/>
        <w:color w:val="FF0000"/>
      </w:rPr>
      <w:t>luckylucky</w:t>
    </w:r>
    <w:r w:rsidRPr="00EF4D2E">
      <w:rPr>
        <w:rFonts w:hAnsi="微软雅黑"/>
        <w:bCs/>
        <w:color w:val="FF0000"/>
      </w:rPr>
      <w:t>421302</w:t>
    </w:r>
  </w:p>
  <w:p w14:paraId="10D9C7F0" w14:textId="66F9F119" w:rsidR="00A0786F" w:rsidRPr="00686FC3" w:rsidRDefault="00A0786F" w:rsidP="00686FC3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58C89" w14:textId="77777777" w:rsidR="00A0786F" w:rsidRDefault="00A0786F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0DA6E50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0AD3445"/>
    <w:multiLevelType w:val="multilevel"/>
    <w:tmpl w:val="F812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221928">
    <w:abstractNumId w:val="0"/>
  </w:num>
  <w:num w:numId="2" w16cid:durableId="959729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497"/>
    <w:rsid w:val="00003C62"/>
    <w:rsid w:val="00004A3C"/>
    <w:rsid w:val="00006858"/>
    <w:rsid w:val="000108B1"/>
    <w:rsid w:val="00011DF9"/>
    <w:rsid w:val="00013065"/>
    <w:rsid w:val="00014B59"/>
    <w:rsid w:val="00015505"/>
    <w:rsid w:val="00016566"/>
    <w:rsid w:val="00017502"/>
    <w:rsid w:val="0002265E"/>
    <w:rsid w:val="00024BE9"/>
    <w:rsid w:val="000257FB"/>
    <w:rsid w:val="0003006E"/>
    <w:rsid w:val="00030439"/>
    <w:rsid w:val="00031061"/>
    <w:rsid w:val="0003560C"/>
    <w:rsid w:val="0003651C"/>
    <w:rsid w:val="00037F5B"/>
    <w:rsid w:val="00040541"/>
    <w:rsid w:val="00041005"/>
    <w:rsid w:val="00047692"/>
    <w:rsid w:val="0005077B"/>
    <w:rsid w:val="000519D1"/>
    <w:rsid w:val="000536A3"/>
    <w:rsid w:val="000624E3"/>
    <w:rsid w:val="00062E46"/>
    <w:rsid w:val="00063358"/>
    <w:rsid w:val="00064D58"/>
    <w:rsid w:val="00075663"/>
    <w:rsid w:val="00076388"/>
    <w:rsid w:val="000773D3"/>
    <w:rsid w:val="00077641"/>
    <w:rsid w:val="0008515F"/>
    <w:rsid w:val="00087DEF"/>
    <w:rsid w:val="00087F09"/>
    <w:rsid w:val="00090CC2"/>
    <w:rsid w:val="00092453"/>
    <w:rsid w:val="00093125"/>
    <w:rsid w:val="00095C88"/>
    <w:rsid w:val="000A02C6"/>
    <w:rsid w:val="000A1E91"/>
    <w:rsid w:val="000A2C85"/>
    <w:rsid w:val="000A4C82"/>
    <w:rsid w:val="000A7429"/>
    <w:rsid w:val="000B3EAA"/>
    <w:rsid w:val="000B424F"/>
    <w:rsid w:val="000B44FB"/>
    <w:rsid w:val="000B4E97"/>
    <w:rsid w:val="000B5779"/>
    <w:rsid w:val="000C0B13"/>
    <w:rsid w:val="000C7902"/>
    <w:rsid w:val="000D411F"/>
    <w:rsid w:val="000E267D"/>
    <w:rsid w:val="000E30E7"/>
    <w:rsid w:val="000E3A04"/>
    <w:rsid w:val="000E53EE"/>
    <w:rsid w:val="000E5602"/>
    <w:rsid w:val="000E6375"/>
    <w:rsid w:val="000E7A1D"/>
    <w:rsid w:val="000E7F85"/>
    <w:rsid w:val="000F714C"/>
    <w:rsid w:val="000F7908"/>
    <w:rsid w:val="000F7BD6"/>
    <w:rsid w:val="00100A5C"/>
    <w:rsid w:val="001017F1"/>
    <w:rsid w:val="001055E6"/>
    <w:rsid w:val="0011078B"/>
    <w:rsid w:val="00111502"/>
    <w:rsid w:val="00111974"/>
    <w:rsid w:val="00111999"/>
    <w:rsid w:val="00114A42"/>
    <w:rsid w:val="00114D4C"/>
    <w:rsid w:val="00117193"/>
    <w:rsid w:val="0012180F"/>
    <w:rsid w:val="00125B75"/>
    <w:rsid w:val="0013431A"/>
    <w:rsid w:val="00135878"/>
    <w:rsid w:val="001376F3"/>
    <w:rsid w:val="001400BA"/>
    <w:rsid w:val="00140A93"/>
    <w:rsid w:val="00144265"/>
    <w:rsid w:val="00144BFF"/>
    <w:rsid w:val="001453DA"/>
    <w:rsid w:val="00145ADC"/>
    <w:rsid w:val="001468A3"/>
    <w:rsid w:val="00151D2F"/>
    <w:rsid w:val="00154083"/>
    <w:rsid w:val="00154C6F"/>
    <w:rsid w:val="00161666"/>
    <w:rsid w:val="00162253"/>
    <w:rsid w:val="00162459"/>
    <w:rsid w:val="001659FC"/>
    <w:rsid w:val="001660A5"/>
    <w:rsid w:val="00167066"/>
    <w:rsid w:val="00172420"/>
    <w:rsid w:val="00172F49"/>
    <w:rsid w:val="0017335E"/>
    <w:rsid w:val="001769CA"/>
    <w:rsid w:val="00180815"/>
    <w:rsid w:val="001829F7"/>
    <w:rsid w:val="001866C2"/>
    <w:rsid w:val="00186DB0"/>
    <w:rsid w:val="00193A33"/>
    <w:rsid w:val="00195951"/>
    <w:rsid w:val="001A24BC"/>
    <w:rsid w:val="001A3739"/>
    <w:rsid w:val="001A602E"/>
    <w:rsid w:val="001B15CD"/>
    <w:rsid w:val="001B502F"/>
    <w:rsid w:val="001C1036"/>
    <w:rsid w:val="001C196D"/>
    <w:rsid w:val="001C3789"/>
    <w:rsid w:val="001C59AA"/>
    <w:rsid w:val="001C5CA2"/>
    <w:rsid w:val="001D05C8"/>
    <w:rsid w:val="001D24A8"/>
    <w:rsid w:val="001D2CEA"/>
    <w:rsid w:val="001D3176"/>
    <w:rsid w:val="001D458E"/>
    <w:rsid w:val="001D46BE"/>
    <w:rsid w:val="001D4C00"/>
    <w:rsid w:val="001D4D54"/>
    <w:rsid w:val="001D67B9"/>
    <w:rsid w:val="001D6EB1"/>
    <w:rsid w:val="001D79F3"/>
    <w:rsid w:val="001D7C02"/>
    <w:rsid w:val="001E206F"/>
    <w:rsid w:val="001E7CB4"/>
    <w:rsid w:val="001F0E50"/>
    <w:rsid w:val="001F5AE8"/>
    <w:rsid w:val="0020022F"/>
    <w:rsid w:val="00202322"/>
    <w:rsid w:val="002024D0"/>
    <w:rsid w:val="002031E4"/>
    <w:rsid w:val="00207347"/>
    <w:rsid w:val="00207694"/>
    <w:rsid w:val="0020778E"/>
    <w:rsid w:val="0021014B"/>
    <w:rsid w:val="002107BE"/>
    <w:rsid w:val="00212196"/>
    <w:rsid w:val="00213606"/>
    <w:rsid w:val="00215821"/>
    <w:rsid w:val="00215BF2"/>
    <w:rsid w:val="002170B4"/>
    <w:rsid w:val="0021777E"/>
    <w:rsid w:val="0022001E"/>
    <w:rsid w:val="00220DC3"/>
    <w:rsid w:val="00221B0D"/>
    <w:rsid w:val="00225291"/>
    <w:rsid w:val="00225BB9"/>
    <w:rsid w:val="0022777B"/>
    <w:rsid w:val="002303AD"/>
    <w:rsid w:val="00230DA4"/>
    <w:rsid w:val="00231E8A"/>
    <w:rsid w:val="00233033"/>
    <w:rsid w:val="00235BA0"/>
    <w:rsid w:val="0023682B"/>
    <w:rsid w:val="00236F87"/>
    <w:rsid w:val="00240081"/>
    <w:rsid w:val="00240350"/>
    <w:rsid w:val="002404DB"/>
    <w:rsid w:val="00240958"/>
    <w:rsid w:val="0024252A"/>
    <w:rsid w:val="0024324D"/>
    <w:rsid w:val="002449C7"/>
    <w:rsid w:val="002453AD"/>
    <w:rsid w:val="002454BB"/>
    <w:rsid w:val="002454F9"/>
    <w:rsid w:val="00250159"/>
    <w:rsid w:val="00251A04"/>
    <w:rsid w:val="00252848"/>
    <w:rsid w:val="0025463C"/>
    <w:rsid w:val="00254AA1"/>
    <w:rsid w:val="00255FCC"/>
    <w:rsid w:val="002563A6"/>
    <w:rsid w:val="002570B8"/>
    <w:rsid w:val="00261573"/>
    <w:rsid w:val="0026455B"/>
    <w:rsid w:val="0026638E"/>
    <w:rsid w:val="00267671"/>
    <w:rsid w:val="0026794E"/>
    <w:rsid w:val="002716E4"/>
    <w:rsid w:val="00272039"/>
    <w:rsid w:val="00272C60"/>
    <w:rsid w:val="00273936"/>
    <w:rsid w:val="00276CAF"/>
    <w:rsid w:val="00281B82"/>
    <w:rsid w:val="0028237F"/>
    <w:rsid w:val="00283C87"/>
    <w:rsid w:val="00283FDC"/>
    <w:rsid w:val="00285DF2"/>
    <w:rsid w:val="00286E95"/>
    <w:rsid w:val="00286EF3"/>
    <w:rsid w:val="00290462"/>
    <w:rsid w:val="00290733"/>
    <w:rsid w:val="00290E0B"/>
    <w:rsid w:val="00293C82"/>
    <w:rsid w:val="00294B25"/>
    <w:rsid w:val="00294B35"/>
    <w:rsid w:val="00295A9D"/>
    <w:rsid w:val="002960E7"/>
    <w:rsid w:val="00296A7F"/>
    <w:rsid w:val="00297CD7"/>
    <w:rsid w:val="002A2258"/>
    <w:rsid w:val="002A3398"/>
    <w:rsid w:val="002A3B2F"/>
    <w:rsid w:val="002B099B"/>
    <w:rsid w:val="002B10BC"/>
    <w:rsid w:val="002B26FF"/>
    <w:rsid w:val="002B3C9B"/>
    <w:rsid w:val="002B5F3C"/>
    <w:rsid w:val="002C120C"/>
    <w:rsid w:val="002C3C8B"/>
    <w:rsid w:val="002C4971"/>
    <w:rsid w:val="002C4A0C"/>
    <w:rsid w:val="002C4E1B"/>
    <w:rsid w:val="002C4E7A"/>
    <w:rsid w:val="002C6322"/>
    <w:rsid w:val="002C785D"/>
    <w:rsid w:val="002D3475"/>
    <w:rsid w:val="002E1724"/>
    <w:rsid w:val="002E2791"/>
    <w:rsid w:val="002E36DF"/>
    <w:rsid w:val="002E4DA6"/>
    <w:rsid w:val="002E55B9"/>
    <w:rsid w:val="002F0CFC"/>
    <w:rsid w:val="002F326E"/>
    <w:rsid w:val="002F58BB"/>
    <w:rsid w:val="002F7367"/>
    <w:rsid w:val="003047DD"/>
    <w:rsid w:val="00305F75"/>
    <w:rsid w:val="0031393D"/>
    <w:rsid w:val="00317E72"/>
    <w:rsid w:val="003206ED"/>
    <w:rsid w:val="0032403C"/>
    <w:rsid w:val="003249E0"/>
    <w:rsid w:val="00324B33"/>
    <w:rsid w:val="00324E1C"/>
    <w:rsid w:val="003266CF"/>
    <w:rsid w:val="00332530"/>
    <w:rsid w:val="003335D7"/>
    <w:rsid w:val="00344869"/>
    <w:rsid w:val="0034566B"/>
    <w:rsid w:val="00347404"/>
    <w:rsid w:val="003519B6"/>
    <w:rsid w:val="00352B6D"/>
    <w:rsid w:val="0035312D"/>
    <w:rsid w:val="0035606B"/>
    <w:rsid w:val="0035612B"/>
    <w:rsid w:val="003565CB"/>
    <w:rsid w:val="00357516"/>
    <w:rsid w:val="00360831"/>
    <w:rsid w:val="00362325"/>
    <w:rsid w:val="00362593"/>
    <w:rsid w:val="003629E6"/>
    <w:rsid w:val="00363A03"/>
    <w:rsid w:val="00365B9D"/>
    <w:rsid w:val="003661D2"/>
    <w:rsid w:val="00366E15"/>
    <w:rsid w:val="0036797D"/>
    <w:rsid w:val="00371F54"/>
    <w:rsid w:val="0037266D"/>
    <w:rsid w:val="0037323E"/>
    <w:rsid w:val="00374197"/>
    <w:rsid w:val="003762A2"/>
    <w:rsid w:val="00376465"/>
    <w:rsid w:val="0037766D"/>
    <w:rsid w:val="00381AAD"/>
    <w:rsid w:val="00382255"/>
    <w:rsid w:val="0038358A"/>
    <w:rsid w:val="00384280"/>
    <w:rsid w:val="003845C9"/>
    <w:rsid w:val="0038702D"/>
    <w:rsid w:val="00390748"/>
    <w:rsid w:val="003907F3"/>
    <w:rsid w:val="0039169F"/>
    <w:rsid w:val="00391C45"/>
    <w:rsid w:val="00393104"/>
    <w:rsid w:val="0039707C"/>
    <w:rsid w:val="00397B0F"/>
    <w:rsid w:val="00397CE9"/>
    <w:rsid w:val="003A0AB1"/>
    <w:rsid w:val="003A0B0F"/>
    <w:rsid w:val="003A0E3D"/>
    <w:rsid w:val="003A1AC5"/>
    <w:rsid w:val="003A2B70"/>
    <w:rsid w:val="003A2ED7"/>
    <w:rsid w:val="003A5435"/>
    <w:rsid w:val="003A6011"/>
    <w:rsid w:val="003B0657"/>
    <w:rsid w:val="003B0888"/>
    <w:rsid w:val="003B09A0"/>
    <w:rsid w:val="003B3D65"/>
    <w:rsid w:val="003B7578"/>
    <w:rsid w:val="003C27E2"/>
    <w:rsid w:val="003C5365"/>
    <w:rsid w:val="003C5D10"/>
    <w:rsid w:val="003D14F4"/>
    <w:rsid w:val="003D3015"/>
    <w:rsid w:val="003D3CBA"/>
    <w:rsid w:val="003D4D2E"/>
    <w:rsid w:val="003E0165"/>
    <w:rsid w:val="003E27D9"/>
    <w:rsid w:val="003E39D0"/>
    <w:rsid w:val="003E3E5E"/>
    <w:rsid w:val="003E409D"/>
    <w:rsid w:val="003E579B"/>
    <w:rsid w:val="003E5AFD"/>
    <w:rsid w:val="003E6236"/>
    <w:rsid w:val="003E73E0"/>
    <w:rsid w:val="003F0413"/>
    <w:rsid w:val="003F05E5"/>
    <w:rsid w:val="003F3976"/>
    <w:rsid w:val="003F7922"/>
    <w:rsid w:val="004003B2"/>
    <w:rsid w:val="00400840"/>
    <w:rsid w:val="0040236A"/>
    <w:rsid w:val="00403DDB"/>
    <w:rsid w:val="0040620D"/>
    <w:rsid w:val="004079E1"/>
    <w:rsid w:val="004115D1"/>
    <w:rsid w:val="00412C1D"/>
    <w:rsid w:val="00412CDA"/>
    <w:rsid w:val="00416897"/>
    <w:rsid w:val="0041689A"/>
    <w:rsid w:val="00417C65"/>
    <w:rsid w:val="004215F3"/>
    <w:rsid w:val="00422275"/>
    <w:rsid w:val="0042274F"/>
    <w:rsid w:val="00423B76"/>
    <w:rsid w:val="00425962"/>
    <w:rsid w:val="0043233B"/>
    <w:rsid w:val="00436BCC"/>
    <w:rsid w:val="0044143B"/>
    <w:rsid w:val="0044167D"/>
    <w:rsid w:val="00441F9F"/>
    <w:rsid w:val="00443A37"/>
    <w:rsid w:val="00443ABB"/>
    <w:rsid w:val="00444F20"/>
    <w:rsid w:val="00450F0E"/>
    <w:rsid w:val="0045660E"/>
    <w:rsid w:val="00456EA6"/>
    <w:rsid w:val="00461801"/>
    <w:rsid w:val="00463F33"/>
    <w:rsid w:val="0046629C"/>
    <w:rsid w:val="00466FA7"/>
    <w:rsid w:val="00472123"/>
    <w:rsid w:val="00474299"/>
    <w:rsid w:val="00475079"/>
    <w:rsid w:val="0047700B"/>
    <w:rsid w:val="00480BAD"/>
    <w:rsid w:val="004821B8"/>
    <w:rsid w:val="00482DB0"/>
    <w:rsid w:val="00482E77"/>
    <w:rsid w:val="004838E8"/>
    <w:rsid w:val="00484B56"/>
    <w:rsid w:val="004928D8"/>
    <w:rsid w:val="00492B40"/>
    <w:rsid w:val="004A1819"/>
    <w:rsid w:val="004A1B3A"/>
    <w:rsid w:val="004A36E8"/>
    <w:rsid w:val="004B057B"/>
    <w:rsid w:val="004B3DAF"/>
    <w:rsid w:val="004B4576"/>
    <w:rsid w:val="004B4CB6"/>
    <w:rsid w:val="004B4DEB"/>
    <w:rsid w:val="004B72DF"/>
    <w:rsid w:val="004C0993"/>
    <w:rsid w:val="004C22D0"/>
    <w:rsid w:val="004C2701"/>
    <w:rsid w:val="004C27E7"/>
    <w:rsid w:val="004C2D03"/>
    <w:rsid w:val="004C5849"/>
    <w:rsid w:val="004C5E5D"/>
    <w:rsid w:val="004C6A98"/>
    <w:rsid w:val="004C7780"/>
    <w:rsid w:val="004D19D1"/>
    <w:rsid w:val="004D4F62"/>
    <w:rsid w:val="004D54FA"/>
    <w:rsid w:val="004D5545"/>
    <w:rsid w:val="004D5B8E"/>
    <w:rsid w:val="004E2FA8"/>
    <w:rsid w:val="004E325E"/>
    <w:rsid w:val="004E3777"/>
    <w:rsid w:val="004E6216"/>
    <w:rsid w:val="004F1660"/>
    <w:rsid w:val="004F3ECF"/>
    <w:rsid w:val="004F713F"/>
    <w:rsid w:val="004F7CF4"/>
    <w:rsid w:val="00501F56"/>
    <w:rsid w:val="0050248C"/>
    <w:rsid w:val="005045C4"/>
    <w:rsid w:val="00504D0E"/>
    <w:rsid w:val="00505DF9"/>
    <w:rsid w:val="00507497"/>
    <w:rsid w:val="005106DA"/>
    <w:rsid w:val="00516484"/>
    <w:rsid w:val="0052006D"/>
    <w:rsid w:val="00523703"/>
    <w:rsid w:val="00524487"/>
    <w:rsid w:val="005266C3"/>
    <w:rsid w:val="00526F10"/>
    <w:rsid w:val="00530598"/>
    <w:rsid w:val="0053156F"/>
    <w:rsid w:val="005317C4"/>
    <w:rsid w:val="00532FE9"/>
    <w:rsid w:val="005345BB"/>
    <w:rsid w:val="00537CD9"/>
    <w:rsid w:val="005407F5"/>
    <w:rsid w:val="00541EC8"/>
    <w:rsid w:val="00556300"/>
    <w:rsid w:val="0057358B"/>
    <w:rsid w:val="00574A01"/>
    <w:rsid w:val="005779F8"/>
    <w:rsid w:val="00577FF7"/>
    <w:rsid w:val="005813C2"/>
    <w:rsid w:val="00585B67"/>
    <w:rsid w:val="00587B5E"/>
    <w:rsid w:val="00593457"/>
    <w:rsid w:val="00594EFA"/>
    <w:rsid w:val="00595E65"/>
    <w:rsid w:val="005A171B"/>
    <w:rsid w:val="005A284C"/>
    <w:rsid w:val="005A4662"/>
    <w:rsid w:val="005A4B0D"/>
    <w:rsid w:val="005A56E0"/>
    <w:rsid w:val="005A700F"/>
    <w:rsid w:val="005A76A0"/>
    <w:rsid w:val="005B0224"/>
    <w:rsid w:val="005B3E91"/>
    <w:rsid w:val="005B559A"/>
    <w:rsid w:val="005C296C"/>
    <w:rsid w:val="005C29B6"/>
    <w:rsid w:val="005C3DEC"/>
    <w:rsid w:val="005C6616"/>
    <w:rsid w:val="005C6972"/>
    <w:rsid w:val="005C72E1"/>
    <w:rsid w:val="005C7957"/>
    <w:rsid w:val="005D060F"/>
    <w:rsid w:val="005D151F"/>
    <w:rsid w:val="005D294A"/>
    <w:rsid w:val="005D3C8A"/>
    <w:rsid w:val="005D46A9"/>
    <w:rsid w:val="005D5A5B"/>
    <w:rsid w:val="005D5EA0"/>
    <w:rsid w:val="005D7241"/>
    <w:rsid w:val="005D7F69"/>
    <w:rsid w:val="005E1318"/>
    <w:rsid w:val="005E320C"/>
    <w:rsid w:val="005E4C66"/>
    <w:rsid w:val="005E62DF"/>
    <w:rsid w:val="005E77ED"/>
    <w:rsid w:val="005F1DEA"/>
    <w:rsid w:val="005F296E"/>
    <w:rsid w:val="005F4E04"/>
    <w:rsid w:val="005F524E"/>
    <w:rsid w:val="005F78B5"/>
    <w:rsid w:val="0060161B"/>
    <w:rsid w:val="00603AAD"/>
    <w:rsid w:val="00606280"/>
    <w:rsid w:val="006066B5"/>
    <w:rsid w:val="00607C49"/>
    <w:rsid w:val="00610962"/>
    <w:rsid w:val="00611E9A"/>
    <w:rsid w:val="006127E2"/>
    <w:rsid w:val="00615487"/>
    <w:rsid w:val="006178C4"/>
    <w:rsid w:val="0062174D"/>
    <w:rsid w:val="00623F2A"/>
    <w:rsid w:val="006251B2"/>
    <w:rsid w:val="0063177B"/>
    <w:rsid w:val="00634449"/>
    <w:rsid w:val="00640A27"/>
    <w:rsid w:val="006432DA"/>
    <w:rsid w:val="00643E6C"/>
    <w:rsid w:val="006472D1"/>
    <w:rsid w:val="00647938"/>
    <w:rsid w:val="00655FD3"/>
    <w:rsid w:val="006602D9"/>
    <w:rsid w:val="00663450"/>
    <w:rsid w:val="00663E2B"/>
    <w:rsid w:val="00664FE0"/>
    <w:rsid w:val="00666497"/>
    <w:rsid w:val="00670A9E"/>
    <w:rsid w:val="00671405"/>
    <w:rsid w:val="00671DC6"/>
    <w:rsid w:val="00673626"/>
    <w:rsid w:val="00674F75"/>
    <w:rsid w:val="006772F2"/>
    <w:rsid w:val="006774EF"/>
    <w:rsid w:val="00680AF1"/>
    <w:rsid w:val="00680F8F"/>
    <w:rsid w:val="006813D9"/>
    <w:rsid w:val="00681885"/>
    <w:rsid w:val="00682567"/>
    <w:rsid w:val="00683F07"/>
    <w:rsid w:val="00686808"/>
    <w:rsid w:val="00686BD4"/>
    <w:rsid w:val="00686FC3"/>
    <w:rsid w:val="006906D9"/>
    <w:rsid w:val="00690E0C"/>
    <w:rsid w:val="00691671"/>
    <w:rsid w:val="0069197C"/>
    <w:rsid w:val="00692850"/>
    <w:rsid w:val="00693573"/>
    <w:rsid w:val="00694E25"/>
    <w:rsid w:val="006958F6"/>
    <w:rsid w:val="00696187"/>
    <w:rsid w:val="006A167A"/>
    <w:rsid w:val="006A1AC1"/>
    <w:rsid w:val="006A3C29"/>
    <w:rsid w:val="006A3C3E"/>
    <w:rsid w:val="006A4F79"/>
    <w:rsid w:val="006A521D"/>
    <w:rsid w:val="006A6CE1"/>
    <w:rsid w:val="006B0D16"/>
    <w:rsid w:val="006B2985"/>
    <w:rsid w:val="006C01C2"/>
    <w:rsid w:val="006C25F5"/>
    <w:rsid w:val="006C2869"/>
    <w:rsid w:val="006C2B76"/>
    <w:rsid w:val="006C31B8"/>
    <w:rsid w:val="006C3209"/>
    <w:rsid w:val="006C35F4"/>
    <w:rsid w:val="006C408A"/>
    <w:rsid w:val="006C434C"/>
    <w:rsid w:val="006C5235"/>
    <w:rsid w:val="006C5DAF"/>
    <w:rsid w:val="006C78D5"/>
    <w:rsid w:val="006C7D8A"/>
    <w:rsid w:val="006D11BB"/>
    <w:rsid w:val="006D1508"/>
    <w:rsid w:val="006D1AC6"/>
    <w:rsid w:val="006D3243"/>
    <w:rsid w:val="006D3D70"/>
    <w:rsid w:val="006D49BC"/>
    <w:rsid w:val="006D66D5"/>
    <w:rsid w:val="006E1AE1"/>
    <w:rsid w:val="006E35B5"/>
    <w:rsid w:val="006E5F00"/>
    <w:rsid w:val="006E7795"/>
    <w:rsid w:val="006F0BF9"/>
    <w:rsid w:val="006F172A"/>
    <w:rsid w:val="006F3CB4"/>
    <w:rsid w:val="006F4BCD"/>
    <w:rsid w:val="006F6AD5"/>
    <w:rsid w:val="006F7E97"/>
    <w:rsid w:val="00703455"/>
    <w:rsid w:val="007054F8"/>
    <w:rsid w:val="007061C3"/>
    <w:rsid w:val="00714E5A"/>
    <w:rsid w:val="007208A2"/>
    <w:rsid w:val="00721F0A"/>
    <w:rsid w:val="00723297"/>
    <w:rsid w:val="00723760"/>
    <w:rsid w:val="007241FD"/>
    <w:rsid w:val="00724442"/>
    <w:rsid w:val="00724681"/>
    <w:rsid w:val="00725A4A"/>
    <w:rsid w:val="00726C16"/>
    <w:rsid w:val="00727453"/>
    <w:rsid w:val="00730BCB"/>
    <w:rsid w:val="00731DA3"/>
    <w:rsid w:val="0073215B"/>
    <w:rsid w:val="007327CB"/>
    <w:rsid w:val="00732A15"/>
    <w:rsid w:val="00733CEC"/>
    <w:rsid w:val="007345FB"/>
    <w:rsid w:val="007361FF"/>
    <w:rsid w:val="00742D5D"/>
    <w:rsid w:val="00743F07"/>
    <w:rsid w:val="00744213"/>
    <w:rsid w:val="0074675C"/>
    <w:rsid w:val="0075291B"/>
    <w:rsid w:val="00753C9B"/>
    <w:rsid w:val="00757ECC"/>
    <w:rsid w:val="00760E14"/>
    <w:rsid w:val="00765B41"/>
    <w:rsid w:val="00767009"/>
    <w:rsid w:val="0077004E"/>
    <w:rsid w:val="00771442"/>
    <w:rsid w:val="00774299"/>
    <w:rsid w:val="00774CA4"/>
    <w:rsid w:val="00775487"/>
    <w:rsid w:val="00775A6F"/>
    <w:rsid w:val="00776976"/>
    <w:rsid w:val="007776DE"/>
    <w:rsid w:val="007804C0"/>
    <w:rsid w:val="00781B4A"/>
    <w:rsid w:val="007903E7"/>
    <w:rsid w:val="0079077F"/>
    <w:rsid w:val="00791279"/>
    <w:rsid w:val="007918ED"/>
    <w:rsid w:val="00791D65"/>
    <w:rsid w:val="00792A4C"/>
    <w:rsid w:val="007931CC"/>
    <w:rsid w:val="00793A43"/>
    <w:rsid w:val="00794AF0"/>
    <w:rsid w:val="007958F5"/>
    <w:rsid w:val="00796DDC"/>
    <w:rsid w:val="0079715B"/>
    <w:rsid w:val="007A00E9"/>
    <w:rsid w:val="007A04B5"/>
    <w:rsid w:val="007A0589"/>
    <w:rsid w:val="007A0615"/>
    <w:rsid w:val="007A1091"/>
    <w:rsid w:val="007A366F"/>
    <w:rsid w:val="007A37CB"/>
    <w:rsid w:val="007A57FD"/>
    <w:rsid w:val="007A6E79"/>
    <w:rsid w:val="007B2B3E"/>
    <w:rsid w:val="007B2BA0"/>
    <w:rsid w:val="007C1A5A"/>
    <w:rsid w:val="007C3F07"/>
    <w:rsid w:val="007C5A6F"/>
    <w:rsid w:val="007C637D"/>
    <w:rsid w:val="007D040A"/>
    <w:rsid w:val="007D1492"/>
    <w:rsid w:val="007D1E8E"/>
    <w:rsid w:val="007D2535"/>
    <w:rsid w:val="007D3A8B"/>
    <w:rsid w:val="007E1663"/>
    <w:rsid w:val="007E359A"/>
    <w:rsid w:val="007F06E1"/>
    <w:rsid w:val="007F14C7"/>
    <w:rsid w:val="007F1A5A"/>
    <w:rsid w:val="007F2E60"/>
    <w:rsid w:val="007F4FAC"/>
    <w:rsid w:val="007F58FC"/>
    <w:rsid w:val="00800B4A"/>
    <w:rsid w:val="00801726"/>
    <w:rsid w:val="00803731"/>
    <w:rsid w:val="00804BC6"/>
    <w:rsid w:val="00806822"/>
    <w:rsid w:val="00810F05"/>
    <w:rsid w:val="0081434D"/>
    <w:rsid w:val="00820446"/>
    <w:rsid w:val="0082078B"/>
    <w:rsid w:val="008214E4"/>
    <w:rsid w:val="008219BC"/>
    <w:rsid w:val="0082437D"/>
    <w:rsid w:val="00827359"/>
    <w:rsid w:val="00830755"/>
    <w:rsid w:val="00832086"/>
    <w:rsid w:val="00832ADD"/>
    <w:rsid w:val="00837088"/>
    <w:rsid w:val="00840A78"/>
    <w:rsid w:val="00845D14"/>
    <w:rsid w:val="008467D6"/>
    <w:rsid w:val="00846E26"/>
    <w:rsid w:val="00846E2B"/>
    <w:rsid w:val="00850711"/>
    <w:rsid w:val="00851120"/>
    <w:rsid w:val="008539A2"/>
    <w:rsid w:val="0085573F"/>
    <w:rsid w:val="00855FC0"/>
    <w:rsid w:val="00856342"/>
    <w:rsid w:val="00860C9E"/>
    <w:rsid w:val="008635A9"/>
    <w:rsid w:val="00867A3A"/>
    <w:rsid w:val="0087105F"/>
    <w:rsid w:val="008771F4"/>
    <w:rsid w:val="00877AF2"/>
    <w:rsid w:val="00877D76"/>
    <w:rsid w:val="00881795"/>
    <w:rsid w:val="00884E5E"/>
    <w:rsid w:val="0088522C"/>
    <w:rsid w:val="0089055F"/>
    <w:rsid w:val="0089220B"/>
    <w:rsid w:val="00894A9F"/>
    <w:rsid w:val="008970EB"/>
    <w:rsid w:val="008A1E1F"/>
    <w:rsid w:val="008A5361"/>
    <w:rsid w:val="008A5D38"/>
    <w:rsid w:val="008A7255"/>
    <w:rsid w:val="008B2DB9"/>
    <w:rsid w:val="008B593F"/>
    <w:rsid w:val="008B7A39"/>
    <w:rsid w:val="008C0C71"/>
    <w:rsid w:val="008D22B1"/>
    <w:rsid w:val="008D25BB"/>
    <w:rsid w:val="008D3644"/>
    <w:rsid w:val="008D5017"/>
    <w:rsid w:val="008D7130"/>
    <w:rsid w:val="008D7A1D"/>
    <w:rsid w:val="008E18C2"/>
    <w:rsid w:val="008E2883"/>
    <w:rsid w:val="008E3272"/>
    <w:rsid w:val="008E37AF"/>
    <w:rsid w:val="008E52F6"/>
    <w:rsid w:val="008F0228"/>
    <w:rsid w:val="008F1BA3"/>
    <w:rsid w:val="0090486F"/>
    <w:rsid w:val="00905871"/>
    <w:rsid w:val="00906C51"/>
    <w:rsid w:val="009142A2"/>
    <w:rsid w:val="0091630D"/>
    <w:rsid w:val="00916548"/>
    <w:rsid w:val="0091759B"/>
    <w:rsid w:val="00920817"/>
    <w:rsid w:val="009245B6"/>
    <w:rsid w:val="0092496B"/>
    <w:rsid w:val="00925651"/>
    <w:rsid w:val="00932C90"/>
    <w:rsid w:val="00932D0E"/>
    <w:rsid w:val="009333DB"/>
    <w:rsid w:val="00934513"/>
    <w:rsid w:val="00935335"/>
    <w:rsid w:val="00937424"/>
    <w:rsid w:val="009408EA"/>
    <w:rsid w:val="00940A05"/>
    <w:rsid w:val="00944C03"/>
    <w:rsid w:val="00946565"/>
    <w:rsid w:val="00951DAD"/>
    <w:rsid w:val="0095361B"/>
    <w:rsid w:val="009545E6"/>
    <w:rsid w:val="00955B28"/>
    <w:rsid w:val="00955F20"/>
    <w:rsid w:val="00956386"/>
    <w:rsid w:val="009631B4"/>
    <w:rsid w:val="0096497E"/>
    <w:rsid w:val="0096538D"/>
    <w:rsid w:val="00965E22"/>
    <w:rsid w:val="00965FE5"/>
    <w:rsid w:val="00966640"/>
    <w:rsid w:val="00970B18"/>
    <w:rsid w:val="00975B5E"/>
    <w:rsid w:val="00976CC2"/>
    <w:rsid w:val="00976D44"/>
    <w:rsid w:val="00977A99"/>
    <w:rsid w:val="009826B4"/>
    <w:rsid w:val="00986C44"/>
    <w:rsid w:val="0099111C"/>
    <w:rsid w:val="009915A7"/>
    <w:rsid w:val="00993604"/>
    <w:rsid w:val="00995068"/>
    <w:rsid w:val="00997DC4"/>
    <w:rsid w:val="009A379B"/>
    <w:rsid w:val="009A3BEA"/>
    <w:rsid w:val="009A7942"/>
    <w:rsid w:val="009B0B36"/>
    <w:rsid w:val="009B287D"/>
    <w:rsid w:val="009B3561"/>
    <w:rsid w:val="009B6B37"/>
    <w:rsid w:val="009B731F"/>
    <w:rsid w:val="009C1061"/>
    <w:rsid w:val="009C3BE6"/>
    <w:rsid w:val="009C4550"/>
    <w:rsid w:val="009C4AEE"/>
    <w:rsid w:val="009C4D5F"/>
    <w:rsid w:val="009C566B"/>
    <w:rsid w:val="009D1011"/>
    <w:rsid w:val="009D1065"/>
    <w:rsid w:val="009D2EFE"/>
    <w:rsid w:val="009D6C80"/>
    <w:rsid w:val="009E40B4"/>
    <w:rsid w:val="009E53CC"/>
    <w:rsid w:val="009E54C7"/>
    <w:rsid w:val="009E7F38"/>
    <w:rsid w:val="009F241F"/>
    <w:rsid w:val="009F598E"/>
    <w:rsid w:val="009F64C7"/>
    <w:rsid w:val="00A0532D"/>
    <w:rsid w:val="00A05CBE"/>
    <w:rsid w:val="00A0786F"/>
    <w:rsid w:val="00A1008B"/>
    <w:rsid w:val="00A106EE"/>
    <w:rsid w:val="00A11937"/>
    <w:rsid w:val="00A12F19"/>
    <w:rsid w:val="00A14A82"/>
    <w:rsid w:val="00A16047"/>
    <w:rsid w:val="00A16859"/>
    <w:rsid w:val="00A21098"/>
    <w:rsid w:val="00A23400"/>
    <w:rsid w:val="00A2570F"/>
    <w:rsid w:val="00A25FA8"/>
    <w:rsid w:val="00A26AE1"/>
    <w:rsid w:val="00A26C60"/>
    <w:rsid w:val="00A27B10"/>
    <w:rsid w:val="00A33CCB"/>
    <w:rsid w:val="00A34393"/>
    <w:rsid w:val="00A4185C"/>
    <w:rsid w:val="00A42C1D"/>
    <w:rsid w:val="00A45B55"/>
    <w:rsid w:val="00A45E49"/>
    <w:rsid w:val="00A470E6"/>
    <w:rsid w:val="00A51AA9"/>
    <w:rsid w:val="00A537F3"/>
    <w:rsid w:val="00A53B79"/>
    <w:rsid w:val="00A677BD"/>
    <w:rsid w:val="00A724ED"/>
    <w:rsid w:val="00A74AAA"/>
    <w:rsid w:val="00A75955"/>
    <w:rsid w:val="00A77F3B"/>
    <w:rsid w:val="00A812D7"/>
    <w:rsid w:val="00A81509"/>
    <w:rsid w:val="00A81BEE"/>
    <w:rsid w:val="00A83D01"/>
    <w:rsid w:val="00A85214"/>
    <w:rsid w:val="00A8581C"/>
    <w:rsid w:val="00A902F7"/>
    <w:rsid w:val="00A91CEC"/>
    <w:rsid w:val="00A93BB9"/>
    <w:rsid w:val="00A95143"/>
    <w:rsid w:val="00A95C3D"/>
    <w:rsid w:val="00A96497"/>
    <w:rsid w:val="00A967DD"/>
    <w:rsid w:val="00A96BA5"/>
    <w:rsid w:val="00A9737D"/>
    <w:rsid w:val="00AA0337"/>
    <w:rsid w:val="00AA58B4"/>
    <w:rsid w:val="00AA6FA4"/>
    <w:rsid w:val="00AB251C"/>
    <w:rsid w:val="00AB3317"/>
    <w:rsid w:val="00AB4061"/>
    <w:rsid w:val="00AB527C"/>
    <w:rsid w:val="00AC24DF"/>
    <w:rsid w:val="00AC319C"/>
    <w:rsid w:val="00AC458B"/>
    <w:rsid w:val="00AC5FB1"/>
    <w:rsid w:val="00AE1A7A"/>
    <w:rsid w:val="00AE1A8D"/>
    <w:rsid w:val="00AE1C96"/>
    <w:rsid w:val="00AE1DE3"/>
    <w:rsid w:val="00AF1531"/>
    <w:rsid w:val="00AF225E"/>
    <w:rsid w:val="00AF25AD"/>
    <w:rsid w:val="00AF3240"/>
    <w:rsid w:val="00AF56A8"/>
    <w:rsid w:val="00AF7793"/>
    <w:rsid w:val="00B0192C"/>
    <w:rsid w:val="00B04336"/>
    <w:rsid w:val="00B05F2A"/>
    <w:rsid w:val="00B1035E"/>
    <w:rsid w:val="00B11243"/>
    <w:rsid w:val="00B112C3"/>
    <w:rsid w:val="00B1162B"/>
    <w:rsid w:val="00B11EFA"/>
    <w:rsid w:val="00B11F92"/>
    <w:rsid w:val="00B13883"/>
    <w:rsid w:val="00B16793"/>
    <w:rsid w:val="00B173B1"/>
    <w:rsid w:val="00B24B35"/>
    <w:rsid w:val="00B26F2E"/>
    <w:rsid w:val="00B27D2A"/>
    <w:rsid w:val="00B34028"/>
    <w:rsid w:val="00B34232"/>
    <w:rsid w:val="00B34C4C"/>
    <w:rsid w:val="00B35187"/>
    <w:rsid w:val="00B379E9"/>
    <w:rsid w:val="00B42B76"/>
    <w:rsid w:val="00B46573"/>
    <w:rsid w:val="00B472A2"/>
    <w:rsid w:val="00B47B5E"/>
    <w:rsid w:val="00B53FBA"/>
    <w:rsid w:val="00B54F00"/>
    <w:rsid w:val="00B55350"/>
    <w:rsid w:val="00B55385"/>
    <w:rsid w:val="00B55D57"/>
    <w:rsid w:val="00B5638D"/>
    <w:rsid w:val="00B569A0"/>
    <w:rsid w:val="00B602A4"/>
    <w:rsid w:val="00B61C73"/>
    <w:rsid w:val="00B630A4"/>
    <w:rsid w:val="00B65780"/>
    <w:rsid w:val="00B666CC"/>
    <w:rsid w:val="00B6689B"/>
    <w:rsid w:val="00B67912"/>
    <w:rsid w:val="00B71FB6"/>
    <w:rsid w:val="00B73029"/>
    <w:rsid w:val="00B74350"/>
    <w:rsid w:val="00B779EC"/>
    <w:rsid w:val="00B77D12"/>
    <w:rsid w:val="00B81954"/>
    <w:rsid w:val="00B84C07"/>
    <w:rsid w:val="00B85E0F"/>
    <w:rsid w:val="00B878A7"/>
    <w:rsid w:val="00B87A35"/>
    <w:rsid w:val="00B919A4"/>
    <w:rsid w:val="00B92083"/>
    <w:rsid w:val="00B93A4E"/>
    <w:rsid w:val="00B97126"/>
    <w:rsid w:val="00B97B78"/>
    <w:rsid w:val="00B97B95"/>
    <w:rsid w:val="00BA35F9"/>
    <w:rsid w:val="00BA6981"/>
    <w:rsid w:val="00BB058A"/>
    <w:rsid w:val="00BB0D32"/>
    <w:rsid w:val="00BB4159"/>
    <w:rsid w:val="00BB5E78"/>
    <w:rsid w:val="00BC1733"/>
    <w:rsid w:val="00BC1950"/>
    <w:rsid w:val="00BC3269"/>
    <w:rsid w:val="00BC558E"/>
    <w:rsid w:val="00BD0977"/>
    <w:rsid w:val="00BD27DE"/>
    <w:rsid w:val="00BD2E64"/>
    <w:rsid w:val="00BD3BA8"/>
    <w:rsid w:val="00BD437F"/>
    <w:rsid w:val="00BD4DA4"/>
    <w:rsid w:val="00BE0595"/>
    <w:rsid w:val="00BE16A6"/>
    <w:rsid w:val="00BE32E4"/>
    <w:rsid w:val="00BE3E91"/>
    <w:rsid w:val="00BE3F3C"/>
    <w:rsid w:val="00BE42D6"/>
    <w:rsid w:val="00BE4A44"/>
    <w:rsid w:val="00BE57AD"/>
    <w:rsid w:val="00BE6054"/>
    <w:rsid w:val="00BE7BBF"/>
    <w:rsid w:val="00BF291D"/>
    <w:rsid w:val="00BF5F3D"/>
    <w:rsid w:val="00BF687A"/>
    <w:rsid w:val="00C028BA"/>
    <w:rsid w:val="00C031D3"/>
    <w:rsid w:val="00C03FF8"/>
    <w:rsid w:val="00C043BD"/>
    <w:rsid w:val="00C063C1"/>
    <w:rsid w:val="00C06788"/>
    <w:rsid w:val="00C12AE0"/>
    <w:rsid w:val="00C13576"/>
    <w:rsid w:val="00C1756F"/>
    <w:rsid w:val="00C2569A"/>
    <w:rsid w:val="00C31938"/>
    <w:rsid w:val="00C323B5"/>
    <w:rsid w:val="00C33E89"/>
    <w:rsid w:val="00C34103"/>
    <w:rsid w:val="00C36FCB"/>
    <w:rsid w:val="00C3766A"/>
    <w:rsid w:val="00C37D5E"/>
    <w:rsid w:val="00C412FA"/>
    <w:rsid w:val="00C42A4A"/>
    <w:rsid w:val="00C432CC"/>
    <w:rsid w:val="00C43B94"/>
    <w:rsid w:val="00C4460A"/>
    <w:rsid w:val="00C4491E"/>
    <w:rsid w:val="00C44F40"/>
    <w:rsid w:val="00C478CE"/>
    <w:rsid w:val="00C52582"/>
    <w:rsid w:val="00C528CC"/>
    <w:rsid w:val="00C537B2"/>
    <w:rsid w:val="00C552DA"/>
    <w:rsid w:val="00C5794A"/>
    <w:rsid w:val="00C57EA0"/>
    <w:rsid w:val="00C60EDF"/>
    <w:rsid w:val="00C646C4"/>
    <w:rsid w:val="00C649F6"/>
    <w:rsid w:val="00C64DD2"/>
    <w:rsid w:val="00C65927"/>
    <w:rsid w:val="00C661F0"/>
    <w:rsid w:val="00C66663"/>
    <w:rsid w:val="00C66F0A"/>
    <w:rsid w:val="00C70A92"/>
    <w:rsid w:val="00C711D2"/>
    <w:rsid w:val="00C715FD"/>
    <w:rsid w:val="00C735D5"/>
    <w:rsid w:val="00C74175"/>
    <w:rsid w:val="00C7419E"/>
    <w:rsid w:val="00C74D4A"/>
    <w:rsid w:val="00C754EC"/>
    <w:rsid w:val="00C75F85"/>
    <w:rsid w:val="00C77137"/>
    <w:rsid w:val="00C85AB9"/>
    <w:rsid w:val="00C86A1B"/>
    <w:rsid w:val="00C86FBC"/>
    <w:rsid w:val="00C8744C"/>
    <w:rsid w:val="00C90B38"/>
    <w:rsid w:val="00C9610F"/>
    <w:rsid w:val="00C97AEF"/>
    <w:rsid w:val="00CA4120"/>
    <w:rsid w:val="00CA4CF4"/>
    <w:rsid w:val="00CA7333"/>
    <w:rsid w:val="00CA7740"/>
    <w:rsid w:val="00CA7995"/>
    <w:rsid w:val="00CB00D2"/>
    <w:rsid w:val="00CB059E"/>
    <w:rsid w:val="00CB0900"/>
    <w:rsid w:val="00CB0980"/>
    <w:rsid w:val="00CB3FEF"/>
    <w:rsid w:val="00CB41B9"/>
    <w:rsid w:val="00CB48DF"/>
    <w:rsid w:val="00CB5DBC"/>
    <w:rsid w:val="00CC1E49"/>
    <w:rsid w:val="00CC6301"/>
    <w:rsid w:val="00CD6C6B"/>
    <w:rsid w:val="00CD6CD2"/>
    <w:rsid w:val="00CE3382"/>
    <w:rsid w:val="00CE4403"/>
    <w:rsid w:val="00CE5CBD"/>
    <w:rsid w:val="00CE6119"/>
    <w:rsid w:val="00CE749C"/>
    <w:rsid w:val="00CF094F"/>
    <w:rsid w:val="00CF1712"/>
    <w:rsid w:val="00CF21B9"/>
    <w:rsid w:val="00CF2665"/>
    <w:rsid w:val="00CF26F5"/>
    <w:rsid w:val="00CF2D5C"/>
    <w:rsid w:val="00CF5B16"/>
    <w:rsid w:val="00CF7DED"/>
    <w:rsid w:val="00D04EDF"/>
    <w:rsid w:val="00D0591B"/>
    <w:rsid w:val="00D07969"/>
    <w:rsid w:val="00D07A82"/>
    <w:rsid w:val="00D12482"/>
    <w:rsid w:val="00D12C60"/>
    <w:rsid w:val="00D13705"/>
    <w:rsid w:val="00D14676"/>
    <w:rsid w:val="00D15652"/>
    <w:rsid w:val="00D15D83"/>
    <w:rsid w:val="00D17D4A"/>
    <w:rsid w:val="00D222C4"/>
    <w:rsid w:val="00D22BC4"/>
    <w:rsid w:val="00D26881"/>
    <w:rsid w:val="00D2721C"/>
    <w:rsid w:val="00D30648"/>
    <w:rsid w:val="00D30B4A"/>
    <w:rsid w:val="00D31880"/>
    <w:rsid w:val="00D35695"/>
    <w:rsid w:val="00D363F1"/>
    <w:rsid w:val="00D40C2E"/>
    <w:rsid w:val="00D43D21"/>
    <w:rsid w:val="00D451BC"/>
    <w:rsid w:val="00D46E1A"/>
    <w:rsid w:val="00D473C4"/>
    <w:rsid w:val="00D5692D"/>
    <w:rsid w:val="00D616F7"/>
    <w:rsid w:val="00D66CEE"/>
    <w:rsid w:val="00D6751C"/>
    <w:rsid w:val="00D72E72"/>
    <w:rsid w:val="00D7332D"/>
    <w:rsid w:val="00D753A9"/>
    <w:rsid w:val="00D75FDA"/>
    <w:rsid w:val="00D77D3B"/>
    <w:rsid w:val="00D80F12"/>
    <w:rsid w:val="00D81FC0"/>
    <w:rsid w:val="00D82146"/>
    <w:rsid w:val="00D839CD"/>
    <w:rsid w:val="00D853B0"/>
    <w:rsid w:val="00D85E57"/>
    <w:rsid w:val="00D9230B"/>
    <w:rsid w:val="00D9517E"/>
    <w:rsid w:val="00D963C1"/>
    <w:rsid w:val="00D97EFD"/>
    <w:rsid w:val="00D97FC2"/>
    <w:rsid w:val="00DA3281"/>
    <w:rsid w:val="00DA3FFB"/>
    <w:rsid w:val="00DA60B2"/>
    <w:rsid w:val="00DA71CF"/>
    <w:rsid w:val="00DB0798"/>
    <w:rsid w:val="00DB26A9"/>
    <w:rsid w:val="00DB2D32"/>
    <w:rsid w:val="00DB4362"/>
    <w:rsid w:val="00DB4ADF"/>
    <w:rsid w:val="00DC58DC"/>
    <w:rsid w:val="00DC5A4D"/>
    <w:rsid w:val="00DC5CA7"/>
    <w:rsid w:val="00DC70A5"/>
    <w:rsid w:val="00DC7A1A"/>
    <w:rsid w:val="00DD2D9F"/>
    <w:rsid w:val="00DD323B"/>
    <w:rsid w:val="00DD4057"/>
    <w:rsid w:val="00DD4B8D"/>
    <w:rsid w:val="00DE2762"/>
    <w:rsid w:val="00DE290C"/>
    <w:rsid w:val="00DE2D10"/>
    <w:rsid w:val="00DF076E"/>
    <w:rsid w:val="00DF1CA3"/>
    <w:rsid w:val="00DF32F5"/>
    <w:rsid w:val="00DF3843"/>
    <w:rsid w:val="00DF7CA0"/>
    <w:rsid w:val="00E0045B"/>
    <w:rsid w:val="00E0426E"/>
    <w:rsid w:val="00E0432A"/>
    <w:rsid w:val="00E06620"/>
    <w:rsid w:val="00E112D6"/>
    <w:rsid w:val="00E12671"/>
    <w:rsid w:val="00E13AE9"/>
    <w:rsid w:val="00E152D8"/>
    <w:rsid w:val="00E1739A"/>
    <w:rsid w:val="00E21D5A"/>
    <w:rsid w:val="00E275F5"/>
    <w:rsid w:val="00E32C98"/>
    <w:rsid w:val="00E3552D"/>
    <w:rsid w:val="00E3583F"/>
    <w:rsid w:val="00E36DD0"/>
    <w:rsid w:val="00E40AE2"/>
    <w:rsid w:val="00E4145E"/>
    <w:rsid w:val="00E428BA"/>
    <w:rsid w:val="00E430D7"/>
    <w:rsid w:val="00E43140"/>
    <w:rsid w:val="00E44413"/>
    <w:rsid w:val="00E45173"/>
    <w:rsid w:val="00E5360A"/>
    <w:rsid w:val="00E5364D"/>
    <w:rsid w:val="00E54EA4"/>
    <w:rsid w:val="00E60049"/>
    <w:rsid w:val="00E60607"/>
    <w:rsid w:val="00E6147E"/>
    <w:rsid w:val="00E61843"/>
    <w:rsid w:val="00E61D9B"/>
    <w:rsid w:val="00E62737"/>
    <w:rsid w:val="00E6607D"/>
    <w:rsid w:val="00E663D2"/>
    <w:rsid w:val="00E70178"/>
    <w:rsid w:val="00E70771"/>
    <w:rsid w:val="00E715AB"/>
    <w:rsid w:val="00E71BA2"/>
    <w:rsid w:val="00E75E0E"/>
    <w:rsid w:val="00E77EB5"/>
    <w:rsid w:val="00E85B29"/>
    <w:rsid w:val="00E87301"/>
    <w:rsid w:val="00E939CD"/>
    <w:rsid w:val="00E94DFB"/>
    <w:rsid w:val="00EA6C8C"/>
    <w:rsid w:val="00EA7010"/>
    <w:rsid w:val="00EA7212"/>
    <w:rsid w:val="00EA7BDC"/>
    <w:rsid w:val="00EA7C97"/>
    <w:rsid w:val="00EB061F"/>
    <w:rsid w:val="00EB0659"/>
    <w:rsid w:val="00EB09BC"/>
    <w:rsid w:val="00EB23A9"/>
    <w:rsid w:val="00EB4A2B"/>
    <w:rsid w:val="00EB7F7B"/>
    <w:rsid w:val="00EC34BD"/>
    <w:rsid w:val="00EC4957"/>
    <w:rsid w:val="00EC5241"/>
    <w:rsid w:val="00EC5760"/>
    <w:rsid w:val="00EC664C"/>
    <w:rsid w:val="00ED229A"/>
    <w:rsid w:val="00ED2B4B"/>
    <w:rsid w:val="00ED2F6D"/>
    <w:rsid w:val="00ED6969"/>
    <w:rsid w:val="00EE1FEE"/>
    <w:rsid w:val="00EE3A5D"/>
    <w:rsid w:val="00EE552A"/>
    <w:rsid w:val="00EE5547"/>
    <w:rsid w:val="00EE69F1"/>
    <w:rsid w:val="00EE7649"/>
    <w:rsid w:val="00EF0565"/>
    <w:rsid w:val="00EF5877"/>
    <w:rsid w:val="00F02274"/>
    <w:rsid w:val="00F04AC6"/>
    <w:rsid w:val="00F060EA"/>
    <w:rsid w:val="00F07931"/>
    <w:rsid w:val="00F10623"/>
    <w:rsid w:val="00F10870"/>
    <w:rsid w:val="00F11950"/>
    <w:rsid w:val="00F12A95"/>
    <w:rsid w:val="00F13F33"/>
    <w:rsid w:val="00F1491C"/>
    <w:rsid w:val="00F161CD"/>
    <w:rsid w:val="00F169E5"/>
    <w:rsid w:val="00F22480"/>
    <w:rsid w:val="00F22C5F"/>
    <w:rsid w:val="00F25BDD"/>
    <w:rsid w:val="00F27AD4"/>
    <w:rsid w:val="00F314D5"/>
    <w:rsid w:val="00F31CD8"/>
    <w:rsid w:val="00F33FEE"/>
    <w:rsid w:val="00F37F2C"/>
    <w:rsid w:val="00F419D0"/>
    <w:rsid w:val="00F429A8"/>
    <w:rsid w:val="00F43EC8"/>
    <w:rsid w:val="00F4694F"/>
    <w:rsid w:val="00F47783"/>
    <w:rsid w:val="00F52B35"/>
    <w:rsid w:val="00F530E0"/>
    <w:rsid w:val="00F54CDE"/>
    <w:rsid w:val="00F55272"/>
    <w:rsid w:val="00F6014E"/>
    <w:rsid w:val="00F62064"/>
    <w:rsid w:val="00F643EF"/>
    <w:rsid w:val="00F647E5"/>
    <w:rsid w:val="00F70202"/>
    <w:rsid w:val="00F740B5"/>
    <w:rsid w:val="00F74CB1"/>
    <w:rsid w:val="00F75C48"/>
    <w:rsid w:val="00F77927"/>
    <w:rsid w:val="00F84049"/>
    <w:rsid w:val="00F86221"/>
    <w:rsid w:val="00F86636"/>
    <w:rsid w:val="00F91053"/>
    <w:rsid w:val="00F914AA"/>
    <w:rsid w:val="00F91C25"/>
    <w:rsid w:val="00F93524"/>
    <w:rsid w:val="00F93F1D"/>
    <w:rsid w:val="00F9696D"/>
    <w:rsid w:val="00F97714"/>
    <w:rsid w:val="00FA0A52"/>
    <w:rsid w:val="00FA0E4B"/>
    <w:rsid w:val="00FA122B"/>
    <w:rsid w:val="00FA44DF"/>
    <w:rsid w:val="00FA5E28"/>
    <w:rsid w:val="00FA704D"/>
    <w:rsid w:val="00FA71DC"/>
    <w:rsid w:val="00FB11A0"/>
    <w:rsid w:val="00FB23E8"/>
    <w:rsid w:val="00FB2690"/>
    <w:rsid w:val="00FB2761"/>
    <w:rsid w:val="00FB3DC5"/>
    <w:rsid w:val="00FB44B3"/>
    <w:rsid w:val="00FB4EB6"/>
    <w:rsid w:val="00FB5237"/>
    <w:rsid w:val="00FB6592"/>
    <w:rsid w:val="00FB65E8"/>
    <w:rsid w:val="00FB6EEF"/>
    <w:rsid w:val="00FC0A35"/>
    <w:rsid w:val="00FC0FE2"/>
    <w:rsid w:val="00FC3048"/>
    <w:rsid w:val="00FC35A7"/>
    <w:rsid w:val="00FC703C"/>
    <w:rsid w:val="00FC70E1"/>
    <w:rsid w:val="00FD53D9"/>
    <w:rsid w:val="00FD5514"/>
    <w:rsid w:val="00FD66B4"/>
    <w:rsid w:val="00FD707C"/>
    <w:rsid w:val="00FE27E4"/>
    <w:rsid w:val="00FE2CA3"/>
    <w:rsid w:val="00FE3094"/>
    <w:rsid w:val="00FE315E"/>
    <w:rsid w:val="00FE37E6"/>
    <w:rsid w:val="00FE61F6"/>
    <w:rsid w:val="00FE6E66"/>
    <w:rsid w:val="00FE7415"/>
    <w:rsid w:val="00FE7B0B"/>
    <w:rsid w:val="00FF050B"/>
    <w:rsid w:val="00FF20E4"/>
    <w:rsid w:val="00FF5CD3"/>
    <w:rsid w:val="00FF6F39"/>
    <w:rsid w:val="00FF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CA376A"/>
  <w15:docId w15:val="{84C1A053-599E-4E0A-BB3D-7F7EC3D3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60B2"/>
    <w:pPr>
      <w:widowControl w:val="0"/>
    </w:pPr>
    <w:rPr>
      <w:rFonts w:ascii="微软雅黑" w:eastAsia="微软雅黑" w:hAnsi="Times New Roman" w:cs="Times New Roman"/>
      <w:b/>
      <w:sz w:val="18"/>
    </w:rPr>
  </w:style>
  <w:style w:type="paragraph" w:styleId="1">
    <w:name w:val="heading 1"/>
    <w:basedOn w:val="a"/>
    <w:next w:val="a"/>
    <w:link w:val="10"/>
    <w:autoRedefine/>
    <w:uiPriority w:val="9"/>
    <w:qFormat/>
    <w:rsid w:val="007F14C7"/>
    <w:pPr>
      <w:widowControl/>
      <w:ind w:firstLineChars="0" w:firstLine="0"/>
      <w:jc w:val="center"/>
      <w:outlineLvl w:val="0"/>
    </w:pPr>
    <w:rPr>
      <w:rFonts w:hAnsi="微软雅黑" w:cs="宋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F14C7"/>
    <w:pPr>
      <w:widowControl/>
      <w:ind w:firstLineChars="0" w:firstLine="0"/>
      <w:outlineLvl w:val="1"/>
    </w:pPr>
    <w:rPr>
      <w:rFonts w:hAnsiTheme="majorHAnsi" w:cstheme="majorBidi"/>
      <w:bCs/>
      <w:kern w:val="0"/>
      <w:sz w:val="28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362325"/>
    <w:pPr>
      <w:widowControl/>
      <w:ind w:firstLineChars="0" w:firstLine="0"/>
      <w:outlineLvl w:val="2"/>
    </w:pPr>
    <w:rPr>
      <w:rFonts w:ascii="宋体" w:eastAsia="宋体" w:hAnsi="宋体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11F9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F14C7"/>
    <w:rPr>
      <w:rFonts w:ascii="微软雅黑" w:eastAsia="微软雅黑" w:hAnsiTheme="majorHAnsi" w:cstheme="majorBidi"/>
      <w:b/>
      <w:bCs/>
      <w:kern w:val="0"/>
      <w:sz w:val="28"/>
      <w:szCs w:val="32"/>
    </w:rPr>
  </w:style>
  <w:style w:type="character" w:customStyle="1" w:styleId="10">
    <w:name w:val="标题 1 字符"/>
    <w:basedOn w:val="a0"/>
    <w:link w:val="1"/>
    <w:uiPriority w:val="9"/>
    <w:rsid w:val="007F14C7"/>
    <w:rPr>
      <w:rFonts w:ascii="微软雅黑" w:eastAsia="微软雅黑" w:hAnsi="微软雅黑" w:cs="宋体"/>
      <w:b/>
      <w:bCs/>
      <w:kern w:val="44"/>
      <w:sz w:val="28"/>
      <w:szCs w:val="44"/>
    </w:rPr>
  </w:style>
  <w:style w:type="character" w:customStyle="1" w:styleId="30">
    <w:name w:val="标题 3 字符"/>
    <w:basedOn w:val="a0"/>
    <w:link w:val="3"/>
    <w:uiPriority w:val="9"/>
    <w:rsid w:val="00362325"/>
    <w:rPr>
      <w:rFonts w:ascii="宋体" w:eastAsia="宋体" w:hAnsi="宋体" w:cs="Times New Roman"/>
      <w:b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9B0B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4">
    <w:name w:val="页眉 字符"/>
    <w:basedOn w:val="a0"/>
    <w:link w:val="a3"/>
    <w:uiPriority w:val="99"/>
    <w:rsid w:val="009B0B36"/>
    <w:rPr>
      <w:rFonts w:ascii="微软雅黑" w:eastAsia="微软雅黑" w:hAnsi="Times New Roman" w:cs="Times New Roman"/>
      <w:b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B0B36"/>
    <w:pPr>
      <w:tabs>
        <w:tab w:val="center" w:pos="4153"/>
        <w:tab w:val="right" w:pos="8306"/>
      </w:tabs>
      <w:snapToGrid w:val="0"/>
    </w:pPr>
    <w:rPr>
      <w:szCs w:val="18"/>
    </w:rPr>
  </w:style>
  <w:style w:type="character" w:customStyle="1" w:styleId="a6">
    <w:name w:val="页脚 字符"/>
    <w:basedOn w:val="a0"/>
    <w:link w:val="a5"/>
    <w:uiPriority w:val="99"/>
    <w:rsid w:val="009B0B36"/>
    <w:rPr>
      <w:rFonts w:ascii="微软雅黑" w:eastAsia="微软雅黑" w:hAnsi="Times New Roman" w:cs="Times New Roman"/>
      <w:b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DD4057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DD4057"/>
    <w:rPr>
      <w:rFonts w:ascii="微软雅黑" w:eastAsia="微软雅黑" w:hAnsi="Times New Roman" w:cs="Times New Roman"/>
      <w:b/>
      <w:sz w:val="18"/>
    </w:rPr>
  </w:style>
  <w:style w:type="character" w:styleId="a9">
    <w:name w:val="Hyperlink"/>
    <w:basedOn w:val="a0"/>
    <w:uiPriority w:val="99"/>
    <w:unhideWhenUsed/>
    <w:qFormat/>
    <w:rsid w:val="009142A2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9142A2"/>
    <w:rPr>
      <w:color w:val="605E5C"/>
      <w:shd w:val="clear" w:color="auto" w:fill="E1DFDD"/>
    </w:rPr>
  </w:style>
  <w:style w:type="paragraph" w:styleId="aa">
    <w:name w:val="Balloon Text"/>
    <w:basedOn w:val="a"/>
    <w:link w:val="ab"/>
    <w:uiPriority w:val="99"/>
    <w:semiHidden/>
    <w:unhideWhenUsed/>
    <w:rsid w:val="00B65780"/>
    <w:rPr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B65780"/>
    <w:rPr>
      <w:rFonts w:ascii="微软雅黑" w:eastAsia="微软雅黑" w:hAnsi="Times New Roman" w:cs="Times New Roman"/>
      <w:b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CF7DED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7061C3"/>
    <w:pPr>
      <w:widowControl/>
      <w:spacing w:before="100" w:beforeAutospacing="1" w:after="100" w:afterAutospacing="1"/>
      <w:ind w:firstLineChars="0" w:firstLine="0"/>
    </w:pPr>
    <w:rPr>
      <w:rFonts w:ascii="宋体" w:eastAsia="宋体" w:hAnsi="宋体" w:cs="宋体"/>
      <w:b w:val="0"/>
      <w:kern w:val="0"/>
      <w:sz w:val="24"/>
      <w:szCs w:val="24"/>
    </w:rPr>
  </w:style>
  <w:style w:type="character" w:styleId="ae">
    <w:name w:val="Strong"/>
    <w:basedOn w:val="a0"/>
    <w:uiPriority w:val="22"/>
    <w:qFormat/>
    <w:rsid w:val="007061C3"/>
    <w:rPr>
      <w:b/>
      <w:bCs/>
    </w:rPr>
  </w:style>
  <w:style w:type="character" w:styleId="HTML">
    <w:name w:val="HTML Code"/>
    <w:basedOn w:val="a0"/>
    <w:uiPriority w:val="99"/>
    <w:semiHidden/>
    <w:unhideWhenUsed/>
    <w:rsid w:val="000E53EE"/>
    <w:rPr>
      <w:rFonts w:ascii="宋体" w:eastAsia="宋体" w:hAnsi="宋体" w:cs="宋体"/>
      <w:sz w:val="24"/>
      <w:szCs w:val="24"/>
    </w:rPr>
  </w:style>
  <w:style w:type="character" w:customStyle="1" w:styleId="richtext">
    <w:name w:val="richtext"/>
    <w:basedOn w:val="a0"/>
    <w:rsid w:val="00A05CBE"/>
  </w:style>
  <w:style w:type="paragraph" w:styleId="HTML0">
    <w:name w:val="HTML Preformatted"/>
    <w:basedOn w:val="a"/>
    <w:link w:val="HTML1"/>
    <w:uiPriority w:val="99"/>
    <w:unhideWhenUsed/>
    <w:rsid w:val="00140A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Chars="0" w:firstLine="0"/>
    </w:pPr>
    <w:rPr>
      <w:rFonts w:ascii="宋体" w:eastAsia="宋体" w:hAnsi="宋体" w:cs="宋体"/>
      <w:b w:val="0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rsid w:val="00140A93"/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  <w:rsid w:val="004C0993"/>
  </w:style>
  <w:style w:type="character" w:customStyle="1" w:styleId="hljs-string">
    <w:name w:val="hljs-string"/>
    <w:basedOn w:val="a0"/>
    <w:rsid w:val="004C0993"/>
  </w:style>
  <w:style w:type="character" w:customStyle="1" w:styleId="40">
    <w:name w:val="标题 4 字符"/>
    <w:basedOn w:val="a0"/>
    <w:link w:val="4"/>
    <w:uiPriority w:val="9"/>
    <w:rsid w:val="00B11F9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">
    <w:name w:val="Block Text"/>
    <w:basedOn w:val="af0"/>
    <w:next w:val="af0"/>
    <w:uiPriority w:val="9"/>
    <w:unhideWhenUsed/>
    <w:qFormat/>
    <w:rsid w:val="00A81509"/>
    <w:pPr>
      <w:widowControl/>
      <w:spacing w:before="100" w:after="100"/>
      <w:ind w:firstLineChars="0" w:firstLine="0"/>
    </w:pPr>
    <w:rPr>
      <w:rFonts w:asciiTheme="majorHAnsi" w:eastAsiaTheme="majorEastAsia" w:hAnsiTheme="majorHAnsi" w:cstheme="majorBidi"/>
      <w:b w:val="0"/>
      <w:bCs/>
      <w:kern w:val="0"/>
      <w:sz w:val="20"/>
      <w:szCs w:val="20"/>
      <w:lang w:eastAsia="en-US"/>
    </w:rPr>
  </w:style>
  <w:style w:type="paragraph" w:styleId="af0">
    <w:name w:val="Body Text"/>
    <w:basedOn w:val="a"/>
    <w:link w:val="af1"/>
    <w:uiPriority w:val="99"/>
    <w:semiHidden/>
    <w:unhideWhenUsed/>
    <w:rsid w:val="00A81509"/>
    <w:pPr>
      <w:spacing w:after="120"/>
    </w:pPr>
  </w:style>
  <w:style w:type="character" w:customStyle="1" w:styleId="af1">
    <w:name w:val="正文文本 字符"/>
    <w:basedOn w:val="a0"/>
    <w:link w:val="af0"/>
    <w:uiPriority w:val="99"/>
    <w:semiHidden/>
    <w:rsid w:val="00A81509"/>
    <w:rPr>
      <w:rFonts w:ascii="微软雅黑" w:eastAsia="微软雅黑" w:hAnsi="Times New Roman" w:cs="Times New Roman"/>
      <w:b/>
      <w:sz w:val="18"/>
    </w:rPr>
  </w:style>
  <w:style w:type="table" w:styleId="af2">
    <w:name w:val="Table Grid"/>
    <w:basedOn w:val="a1"/>
    <w:uiPriority w:val="39"/>
    <w:rsid w:val="00037F5B"/>
    <w:pPr>
      <w:ind w:firstLineChars="0"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-snippetouter">
    <w:name w:val="code-snippet_outer"/>
    <w:basedOn w:val="a0"/>
    <w:rsid w:val="00BD09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tem.jd.com/13853531.html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yperlink" Target="http://mirrors.aliyun.com/docker-ce/linux/centos/docker-ce.repo" TargetMode="External"/><Relationship Id="rId34" Type="http://schemas.openxmlformats.org/officeDocument/2006/relationships/footer" Target="footer3.xml"/><Relationship Id="rId7" Type="http://schemas.openxmlformats.org/officeDocument/2006/relationships/hyperlink" Target="https://edu.51cto.com/surl=VSmCT1" TargetMode="External"/><Relationship Id="rId12" Type="http://schemas.openxmlformats.org/officeDocument/2006/relationships/image" Target="media/image3.jpeg"/><Relationship Id="rId17" Type="http://schemas.openxmlformats.org/officeDocument/2006/relationships/image" Target="media/image7.png"/><Relationship Id="rId25" Type="http://schemas.openxmlformats.org/officeDocument/2006/relationships/hyperlink" Target="http://qtid6917.mirror.aliyuncs.com" TargetMode="External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://mirrors.aliyun.com/docker-ce/linux/centos/docker-ce.repo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hyperlink" Target="http://qtid6917.mirror.aliyuncs.com" TargetMode="External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://qtid6917.mirror.aliyuncs.com" TargetMode="External"/><Relationship Id="rId28" Type="http://schemas.openxmlformats.org/officeDocument/2006/relationships/image" Target="media/image12.png"/><Relationship Id="rId36" Type="http://schemas.openxmlformats.org/officeDocument/2006/relationships/theme" Target="theme/theme1.xml"/><Relationship Id="rId10" Type="http://schemas.openxmlformats.org/officeDocument/2006/relationships/hyperlink" Target="https://gitee.com/hanxianchao66" TargetMode="Externa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hyperlink" Target="http://mirrors.aliyun.com/docker-ce/linux/centos/docker-ce.repo" TargetMode="External"/><Relationship Id="rId27" Type="http://schemas.openxmlformats.org/officeDocument/2006/relationships/image" Target="media/image11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hyperlink" Target="https://edu.51cto.com/lecturer/12964849-b6.htm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ocuments\&#33258;&#23450;&#20041;%20Office%20&#27169;&#26495;\linux&#20113;&#35745;&#31639;&#35838;&#31243;&#27169;&#26495;v10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linux云计算课程模板v10.dotx</Template>
  <TotalTime>1034</TotalTime>
  <Pages>17</Pages>
  <Words>3109</Words>
  <Characters>17723</Characters>
  <Application>Microsoft Office Word</Application>
  <DocSecurity>0</DocSecurity>
  <Lines>147</Lines>
  <Paragraphs>41</Paragraphs>
  <ScaleCrop>false</ScaleCrop>
  <Company/>
  <LinksUpToDate>false</LinksUpToDate>
  <CharactersWithSpaces>20791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先超 韩</cp:lastModifiedBy>
  <cp:revision>1055</cp:revision>
  <cp:lastPrinted>2021-12-24T06:56:00Z</cp:lastPrinted>
  <dcterms:created xsi:type="dcterms:W3CDTF">2021-03-11T08:24:00Z</dcterms:created>
  <dcterms:modified xsi:type="dcterms:W3CDTF">2024-03-04T03:12:00Z</dcterms:modified>
</cp:coreProperties>
</file>